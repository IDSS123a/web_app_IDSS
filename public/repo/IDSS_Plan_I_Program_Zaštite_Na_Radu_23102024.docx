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531B27CA" w14:textId="77777777" w:rsidR="00B615FD" w:rsidRPr="00B615FD" w:rsidRDefault="00B615FD" w:rsidP="00B615FD">
      <w:pPr>
        <w:rPr>
          <w:b/>
          <w:bCs/>
          <w:lang w:val="bs-Latn-BA"/>
        </w:rPr>
      </w:pPr>
      <w:r w:rsidRPr="00B615FD">
        <w:rPr>
          <w:b/>
          <w:bCs/>
          <w:lang w:val="bs-Latn-BA"/>
        </w:rPr>
        <w:t>Plan i program zaštite na radu</w:t>
      </w:r>
    </w:p>
    <w:p w14:paraId="53D25490" w14:textId="77777777" w:rsidR="00B615FD" w:rsidRPr="00B615FD" w:rsidRDefault="00B615FD" w:rsidP="00B615FD">
      <w:pPr>
        <w:rPr>
          <w:lang w:val="bs-Latn-BA"/>
        </w:rPr>
      </w:pPr>
      <w:r w:rsidRPr="00B615FD">
        <w:rPr>
          <w:b/>
          <w:bCs/>
          <w:lang w:val="bs-Latn-BA"/>
        </w:rPr>
        <w:t xml:space="preserve">P.U. Internationale Deutsche </w:t>
      </w:r>
      <w:proofErr w:type="spellStart"/>
      <w:r w:rsidRPr="00B615FD">
        <w:rPr>
          <w:b/>
          <w:bCs/>
          <w:lang w:val="bs-Latn-BA"/>
        </w:rPr>
        <w:t>Schule</w:t>
      </w:r>
      <w:proofErr w:type="spellEnd"/>
      <w:r w:rsidRPr="00B615FD">
        <w:rPr>
          <w:b/>
          <w:bCs/>
          <w:lang w:val="bs-Latn-BA"/>
        </w:rPr>
        <w:t xml:space="preserve"> Sarajevo - Međunarodna Njemačka Škola Sarajevo</w:t>
      </w:r>
    </w:p>
    <w:p w14:paraId="4702EC88" w14:textId="77777777" w:rsidR="00B615FD" w:rsidRPr="00B615FD" w:rsidRDefault="00B615FD" w:rsidP="00B615FD">
      <w:pPr>
        <w:rPr>
          <w:b/>
          <w:bCs/>
          <w:lang w:val="bs-Latn-BA"/>
        </w:rPr>
      </w:pPr>
      <w:r w:rsidRPr="00B615FD">
        <w:rPr>
          <w:b/>
          <w:bCs/>
          <w:lang w:val="bs-Latn-BA"/>
        </w:rPr>
        <w:t>I. Uvod</w:t>
      </w:r>
    </w:p>
    <w:p w14:paraId="5638FD8A" w14:textId="77777777" w:rsidR="00B615FD" w:rsidRPr="00B615FD" w:rsidRDefault="00B615FD" w:rsidP="00B615FD">
      <w:pPr>
        <w:rPr>
          <w:lang w:val="bs-Latn-BA"/>
        </w:rPr>
      </w:pPr>
      <w:r w:rsidRPr="00B615FD">
        <w:rPr>
          <w:lang w:val="bs-Latn-BA"/>
        </w:rPr>
        <w:t xml:space="preserve">Zaštita na radu predstavlja važan aspekt organizacije i funkcionisanja svake obrazovne institucije. U osnovnoj školi P.U. Internationale Deutsche </w:t>
      </w:r>
      <w:proofErr w:type="spellStart"/>
      <w:r w:rsidRPr="00B615FD">
        <w:rPr>
          <w:lang w:val="bs-Latn-BA"/>
        </w:rPr>
        <w:t>Schule</w:t>
      </w:r>
      <w:proofErr w:type="spellEnd"/>
      <w:r w:rsidRPr="00B615FD">
        <w:rPr>
          <w:lang w:val="bs-Latn-BA"/>
        </w:rPr>
        <w:t xml:space="preserve"> Sarajevo, cilj je osigurati sigurno i zdravo </w:t>
      </w:r>
      <w:proofErr w:type="spellStart"/>
      <w:r w:rsidRPr="00B615FD">
        <w:rPr>
          <w:lang w:val="bs-Latn-BA"/>
        </w:rPr>
        <w:t>okruženje</w:t>
      </w:r>
      <w:proofErr w:type="spellEnd"/>
      <w:r w:rsidRPr="00B615FD">
        <w:rPr>
          <w:lang w:val="bs-Latn-BA"/>
        </w:rPr>
        <w:t xml:space="preserve"> za učenike, nastavnike i osoblje. Ovaj dokument detaljno razrađuje Plan i program zaštite na radu, u skladu s važećim propisima i zakonima Kantona Sarajevo, kao i sa zakonodavstvom Ministarstva odgoja i obrazovanja.</w:t>
      </w:r>
    </w:p>
    <w:p w14:paraId="636372B1" w14:textId="77777777" w:rsidR="00B615FD" w:rsidRPr="00B615FD" w:rsidRDefault="00B615FD" w:rsidP="00B615FD">
      <w:pPr>
        <w:rPr>
          <w:b/>
          <w:bCs/>
          <w:lang w:val="bs-Latn-BA"/>
        </w:rPr>
      </w:pPr>
      <w:r w:rsidRPr="00B615FD">
        <w:rPr>
          <w:b/>
          <w:bCs/>
          <w:lang w:val="bs-Latn-BA"/>
        </w:rPr>
        <w:t>II. Pravni okvir i osnova zaštite na radu</w:t>
      </w:r>
    </w:p>
    <w:p w14:paraId="7933EF27" w14:textId="77777777" w:rsidR="00B615FD" w:rsidRPr="00B615FD" w:rsidRDefault="00B615FD" w:rsidP="00B615FD">
      <w:pPr>
        <w:rPr>
          <w:lang w:val="bs-Latn-BA"/>
        </w:rPr>
      </w:pPr>
      <w:r w:rsidRPr="00B615FD">
        <w:rPr>
          <w:lang w:val="bs-Latn-BA"/>
        </w:rPr>
        <w:t>Prema Zakonu o zaštiti na radu (Službene novine KS, broj: ___), obaveza svih zaposlenika u školi je da poštuju pravila i procedure zaštite na radu. Osnovni ciljevi ovog zakona uključuju:</w:t>
      </w:r>
    </w:p>
    <w:p w14:paraId="586A98DD" w14:textId="77777777" w:rsidR="00B615FD" w:rsidRPr="00B615FD" w:rsidRDefault="00B615FD" w:rsidP="00B615FD">
      <w:pPr>
        <w:numPr>
          <w:ilvl w:val="0"/>
          <w:numId w:val="111"/>
        </w:numPr>
        <w:rPr>
          <w:lang w:val="bs-Latn-BA"/>
        </w:rPr>
      </w:pPr>
      <w:r w:rsidRPr="00B615FD">
        <w:rPr>
          <w:b/>
          <w:bCs/>
          <w:lang w:val="bs-Latn-BA"/>
        </w:rPr>
        <w:t>Osiguranje zdravlja i sigurnosti</w:t>
      </w:r>
      <w:r w:rsidRPr="00B615FD">
        <w:rPr>
          <w:lang w:val="bs-Latn-BA"/>
        </w:rPr>
        <w:t>: Stvaranje uslova za rad koji ne ugrožavaju zdravlje i sigurnost svih zaposlenika i učenika.</w:t>
      </w:r>
    </w:p>
    <w:p w14:paraId="0C772D21" w14:textId="77777777" w:rsidR="00B615FD" w:rsidRPr="00B615FD" w:rsidRDefault="00B615FD" w:rsidP="00B615FD">
      <w:pPr>
        <w:numPr>
          <w:ilvl w:val="0"/>
          <w:numId w:val="111"/>
        </w:numPr>
        <w:rPr>
          <w:lang w:val="bs-Latn-BA"/>
        </w:rPr>
      </w:pPr>
      <w:r w:rsidRPr="00B615FD">
        <w:rPr>
          <w:b/>
          <w:bCs/>
          <w:lang w:val="bs-Latn-BA"/>
        </w:rPr>
        <w:t>Prevencija povreda</w:t>
      </w:r>
      <w:r w:rsidRPr="00B615FD">
        <w:rPr>
          <w:lang w:val="bs-Latn-BA"/>
        </w:rPr>
        <w:t>: Aktivnosti usmjerene na prevenciju povreda i nesreća na radu.</w:t>
      </w:r>
    </w:p>
    <w:p w14:paraId="530B1278" w14:textId="77777777" w:rsidR="00B615FD" w:rsidRPr="00B615FD" w:rsidRDefault="00B615FD" w:rsidP="00B615FD">
      <w:pPr>
        <w:numPr>
          <w:ilvl w:val="0"/>
          <w:numId w:val="111"/>
        </w:numPr>
        <w:rPr>
          <w:lang w:val="bs-Latn-BA"/>
        </w:rPr>
      </w:pPr>
      <w:r w:rsidRPr="00B615FD">
        <w:rPr>
          <w:b/>
          <w:bCs/>
          <w:lang w:val="bs-Latn-BA"/>
        </w:rPr>
        <w:t>Obuka zaposlenika</w:t>
      </w:r>
      <w:r w:rsidRPr="00B615FD">
        <w:rPr>
          <w:lang w:val="bs-Latn-BA"/>
        </w:rPr>
        <w:t xml:space="preserve">: </w:t>
      </w:r>
      <w:proofErr w:type="spellStart"/>
      <w:r w:rsidRPr="00B615FD">
        <w:rPr>
          <w:lang w:val="bs-Latn-BA"/>
        </w:rPr>
        <w:t>Organizovanje</w:t>
      </w:r>
      <w:proofErr w:type="spellEnd"/>
      <w:r w:rsidRPr="00B615FD">
        <w:rPr>
          <w:lang w:val="bs-Latn-BA"/>
        </w:rPr>
        <w:t xml:space="preserve"> obuka za zaposlenike o pravilnom </w:t>
      </w:r>
      <w:proofErr w:type="spellStart"/>
      <w:r w:rsidRPr="00B615FD">
        <w:rPr>
          <w:lang w:val="bs-Latn-BA"/>
        </w:rPr>
        <w:t>ponašanju</w:t>
      </w:r>
      <w:proofErr w:type="spellEnd"/>
      <w:r w:rsidRPr="00B615FD">
        <w:rPr>
          <w:lang w:val="bs-Latn-BA"/>
        </w:rPr>
        <w:t xml:space="preserve"> u situacijama koje mogu ugroziti zdravlje i sigurnost.</w:t>
      </w:r>
    </w:p>
    <w:p w14:paraId="6AD06A5F" w14:textId="77777777" w:rsidR="00B615FD" w:rsidRPr="00B615FD" w:rsidRDefault="00B615FD" w:rsidP="00B615FD">
      <w:pPr>
        <w:rPr>
          <w:b/>
          <w:bCs/>
          <w:lang w:val="bs-Latn-BA"/>
        </w:rPr>
      </w:pPr>
      <w:r w:rsidRPr="00B615FD">
        <w:rPr>
          <w:b/>
          <w:bCs/>
          <w:lang w:val="bs-Latn-BA"/>
        </w:rPr>
        <w:t>III. Organizacija zaštite na radu u školi</w:t>
      </w:r>
    </w:p>
    <w:p w14:paraId="588DA41D" w14:textId="77777777" w:rsidR="00B615FD" w:rsidRPr="00B615FD" w:rsidRDefault="00B615FD" w:rsidP="00B615FD">
      <w:pPr>
        <w:rPr>
          <w:b/>
          <w:bCs/>
          <w:lang w:val="bs-Latn-BA"/>
        </w:rPr>
      </w:pPr>
      <w:r w:rsidRPr="00B615FD">
        <w:rPr>
          <w:b/>
          <w:bCs/>
          <w:lang w:val="bs-Latn-BA"/>
        </w:rPr>
        <w:t>1. Odbor za zaštitu na radu</w:t>
      </w:r>
    </w:p>
    <w:p w14:paraId="4CDDD210" w14:textId="77777777" w:rsidR="00B615FD" w:rsidRPr="00B615FD" w:rsidRDefault="00B615FD" w:rsidP="00B615FD">
      <w:pPr>
        <w:rPr>
          <w:lang w:val="bs-Latn-BA"/>
        </w:rPr>
      </w:pPr>
      <w:r w:rsidRPr="00B615FD">
        <w:rPr>
          <w:lang w:val="bs-Latn-BA"/>
        </w:rPr>
        <w:t>Odbor za zaštitu na radu čini:</w:t>
      </w:r>
    </w:p>
    <w:p w14:paraId="74D08E5E" w14:textId="77777777" w:rsidR="00B615FD" w:rsidRPr="00B615FD" w:rsidRDefault="00B615FD" w:rsidP="00B615FD">
      <w:pPr>
        <w:numPr>
          <w:ilvl w:val="0"/>
          <w:numId w:val="112"/>
        </w:numPr>
        <w:rPr>
          <w:lang w:val="bs-Latn-BA"/>
        </w:rPr>
      </w:pPr>
      <w:r w:rsidRPr="00B615FD">
        <w:rPr>
          <w:b/>
          <w:bCs/>
          <w:lang w:val="bs-Latn-BA"/>
        </w:rPr>
        <w:t>Ravnatelj škole</w:t>
      </w:r>
      <w:r w:rsidRPr="00B615FD">
        <w:rPr>
          <w:lang w:val="bs-Latn-BA"/>
        </w:rPr>
        <w:t>: odgovoran za implementaciju svih propisa i pravila zaštite na radu.</w:t>
      </w:r>
    </w:p>
    <w:p w14:paraId="7FF2B530" w14:textId="77777777" w:rsidR="00B615FD" w:rsidRPr="00B615FD" w:rsidRDefault="00B615FD" w:rsidP="00B615FD">
      <w:pPr>
        <w:numPr>
          <w:ilvl w:val="0"/>
          <w:numId w:val="112"/>
        </w:numPr>
        <w:rPr>
          <w:lang w:val="bs-Latn-BA"/>
        </w:rPr>
      </w:pPr>
      <w:r w:rsidRPr="00B615FD">
        <w:rPr>
          <w:b/>
          <w:bCs/>
          <w:lang w:val="bs-Latn-BA"/>
        </w:rPr>
        <w:t>Nastavnici</w:t>
      </w:r>
      <w:r w:rsidRPr="00B615FD">
        <w:rPr>
          <w:lang w:val="bs-Latn-BA"/>
        </w:rPr>
        <w:t>: učestvuju u identifikaciji rizika i prijedlozima za unapređenje zaštite.</w:t>
      </w:r>
    </w:p>
    <w:p w14:paraId="1D1DFB2F" w14:textId="77777777" w:rsidR="00B615FD" w:rsidRPr="00B615FD" w:rsidRDefault="00B615FD" w:rsidP="00B615FD">
      <w:pPr>
        <w:numPr>
          <w:ilvl w:val="0"/>
          <w:numId w:val="112"/>
        </w:numPr>
        <w:rPr>
          <w:lang w:val="bs-Latn-BA"/>
        </w:rPr>
      </w:pPr>
      <w:r w:rsidRPr="00B615FD">
        <w:rPr>
          <w:b/>
          <w:bCs/>
          <w:lang w:val="bs-Latn-BA"/>
        </w:rPr>
        <w:t>Zaposlenici administracije</w:t>
      </w:r>
      <w:r w:rsidRPr="00B615FD">
        <w:rPr>
          <w:lang w:val="bs-Latn-BA"/>
        </w:rPr>
        <w:t>: odgovorni za vođenje dokumentacije i administrativnih poslova.</w:t>
      </w:r>
    </w:p>
    <w:p w14:paraId="223A0095" w14:textId="77777777" w:rsidR="00B615FD" w:rsidRPr="00B615FD" w:rsidRDefault="00B615FD" w:rsidP="00B615FD">
      <w:pPr>
        <w:rPr>
          <w:lang w:val="bs-Latn-BA"/>
        </w:rPr>
      </w:pPr>
      <w:r w:rsidRPr="00B615FD">
        <w:rPr>
          <w:lang w:val="bs-Latn-BA"/>
        </w:rPr>
        <w:t xml:space="preserve">Odbor će se sastajati najmanje jednom mjesečno kako bi razmatrao pitanja vezana uz zaštitu na radu, provodio analize rizika i predlagao mjere za </w:t>
      </w:r>
      <w:proofErr w:type="spellStart"/>
      <w:r w:rsidRPr="00B615FD">
        <w:rPr>
          <w:lang w:val="bs-Latn-BA"/>
        </w:rPr>
        <w:t>poboljšanje</w:t>
      </w:r>
      <w:proofErr w:type="spellEnd"/>
      <w:r w:rsidRPr="00B615FD">
        <w:rPr>
          <w:lang w:val="bs-Latn-BA"/>
        </w:rPr>
        <w:t>.</w:t>
      </w:r>
    </w:p>
    <w:p w14:paraId="26352B0C" w14:textId="77777777" w:rsidR="00B615FD" w:rsidRPr="00B615FD" w:rsidRDefault="00B615FD" w:rsidP="00B615FD">
      <w:pPr>
        <w:rPr>
          <w:b/>
          <w:bCs/>
          <w:lang w:val="bs-Latn-BA"/>
        </w:rPr>
      </w:pPr>
      <w:r w:rsidRPr="00B615FD">
        <w:rPr>
          <w:b/>
          <w:bCs/>
          <w:lang w:val="bs-Latn-BA"/>
        </w:rPr>
        <w:t>2. Identifikacija rizika</w:t>
      </w:r>
    </w:p>
    <w:p w14:paraId="60C139CF" w14:textId="77777777" w:rsidR="00B615FD" w:rsidRPr="00B615FD" w:rsidRDefault="00B615FD" w:rsidP="00B615FD">
      <w:pPr>
        <w:rPr>
          <w:lang w:val="bs-Latn-BA"/>
        </w:rPr>
      </w:pPr>
      <w:r w:rsidRPr="00B615FD">
        <w:rPr>
          <w:lang w:val="bs-Latn-BA"/>
        </w:rPr>
        <w:t>Periodična identifikacija potencijalnih rizika u učionicama, hodnicima, dvorištu i drugim prostorijama škole. Ovaj proces uključuje:</w:t>
      </w:r>
    </w:p>
    <w:p w14:paraId="6FD39ADB" w14:textId="77777777" w:rsidR="00B615FD" w:rsidRPr="00B615FD" w:rsidRDefault="00B615FD" w:rsidP="00B615FD">
      <w:pPr>
        <w:numPr>
          <w:ilvl w:val="0"/>
          <w:numId w:val="113"/>
        </w:numPr>
        <w:rPr>
          <w:lang w:val="bs-Latn-BA"/>
        </w:rPr>
      </w:pPr>
      <w:r w:rsidRPr="00B615FD">
        <w:rPr>
          <w:b/>
          <w:bCs/>
          <w:lang w:val="bs-Latn-BA"/>
        </w:rPr>
        <w:t>Vizuelne inspekcije</w:t>
      </w:r>
      <w:r w:rsidRPr="00B615FD">
        <w:rPr>
          <w:lang w:val="bs-Latn-BA"/>
        </w:rPr>
        <w:t>: redovne inspekcije svih prostorija i opreme.</w:t>
      </w:r>
    </w:p>
    <w:p w14:paraId="23E8A98A" w14:textId="77777777" w:rsidR="00B615FD" w:rsidRPr="00B615FD" w:rsidRDefault="00B615FD" w:rsidP="00B615FD">
      <w:pPr>
        <w:numPr>
          <w:ilvl w:val="0"/>
          <w:numId w:val="113"/>
        </w:numPr>
        <w:rPr>
          <w:lang w:val="bs-Latn-BA"/>
        </w:rPr>
      </w:pPr>
      <w:r w:rsidRPr="00B615FD">
        <w:rPr>
          <w:b/>
          <w:bCs/>
          <w:lang w:val="bs-Latn-BA"/>
        </w:rPr>
        <w:t>Anketiranje zaposlenika</w:t>
      </w:r>
      <w:r w:rsidRPr="00B615FD">
        <w:rPr>
          <w:lang w:val="bs-Latn-BA"/>
        </w:rPr>
        <w:t>: prikupljanje informacija od zaposlenika o potencijalnim opasnostima.</w:t>
      </w:r>
    </w:p>
    <w:p w14:paraId="2FBCCEDA" w14:textId="77777777" w:rsidR="00B615FD" w:rsidRPr="00B615FD" w:rsidRDefault="00B615FD" w:rsidP="00B615FD">
      <w:pPr>
        <w:rPr>
          <w:b/>
          <w:bCs/>
          <w:lang w:val="bs-Latn-BA"/>
        </w:rPr>
      </w:pPr>
      <w:r w:rsidRPr="00B615FD">
        <w:rPr>
          <w:b/>
          <w:bCs/>
          <w:lang w:val="bs-Latn-BA"/>
        </w:rPr>
        <w:t>3. Mjere zaštite i prevencije</w:t>
      </w:r>
    </w:p>
    <w:p w14:paraId="7958521D" w14:textId="77777777" w:rsidR="00B615FD" w:rsidRPr="00B615FD" w:rsidRDefault="00B615FD" w:rsidP="00B615FD">
      <w:pPr>
        <w:rPr>
          <w:b/>
          <w:bCs/>
          <w:lang w:val="bs-Latn-BA"/>
        </w:rPr>
      </w:pPr>
      <w:r w:rsidRPr="00B615FD">
        <w:rPr>
          <w:b/>
          <w:bCs/>
          <w:lang w:val="bs-Latn-BA"/>
        </w:rPr>
        <w:t>a. Obuka zaposlenika i učenika</w:t>
      </w:r>
    </w:p>
    <w:p w14:paraId="4C532955" w14:textId="77777777" w:rsidR="00B615FD" w:rsidRPr="00B615FD" w:rsidRDefault="00B615FD" w:rsidP="00B615FD">
      <w:pPr>
        <w:numPr>
          <w:ilvl w:val="0"/>
          <w:numId w:val="114"/>
        </w:numPr>
        <w:rPr>
          <w:lang w:val="bs-Latn-BA"/>
        </w:rPr>
      </w:pPr>
      <w:proofErr w:type="spellStart"/>
      <w:r w:rsidRPr="00B615FD">
        <w:rPr>
          <w:b/>
          <w:bCs/>
          <w:lang w:val="bs-Latn-BA"/>
        </w:rPr>
        <w:lastRenderedPageBreak/>
        <w:t>Godisnja</w:t>
      </w:r>
      <w:proofErr w:type="spellEnd"/>
      <w:r w:rsidRPr="00B615FD">
        <w:rPr>
          <w:b/>
          <w:bCs/>
          <w:lang w:val="bs-Latn-BA"/>
        </w:rPr>
        <w:t xml:space="preserve"> obuka</w:t>
      </w:r>
      <w:r w:rsidRPr="00B615FD">
        <w:rPr>
          <w:lang w:val="bs-Latn-BA"/>
        </w:rPr>
        <w:t>: Svi zaposlenici moraju proći obuku o zaštiti na radu. Tematski pokriva sigurno korištenje opreme, evakuaciju u slučaju opasnosti i pružanje prve pomoći.</w:t>
      </w:r>
    </w:p>
    <w:p w14:paraId="2D657307" w14:textId="77777777" w:rsidR="00B615FD" w:rsidRPr="00B615FD" w:rsidRDefault="00B615FD" w:rsidP="00B615FD">
      <w:pPr>
        <w:numPr>
          <w:ilvl w:val="0"/>
          <w:numId w:val="114"/>
        </w:numPr>
        <w:rPr>
          <w:lang w:val="bs-Latn-BA"/>
        </w:rPr>
      </w:pPr>
      <w:r w:rsidRPr="00B615FD">
        <w:rPr>
          <w:b/>
          <w:bCs/>
          <w:lang w:val="bs-Latn-BA"/>
        </w:rPr>
        <w:t>Učenici</w:t>
      </w:r>
      <w:r w:rsidRPr="00B615FD">
        <w:rPr>
          <w:lang w:val="bs-Latn-BA"/>
        </w:rPr>
        <w:t xml:space="preserve">: Učenici će biti uključeni u radionice o sigurnosti u školi, uz posebno </w:t>
      </w:r>
      <w:proofErr w:type="spellStart"/>
      <w:r w:rsidRPr="00B615FD">
        <w:rPr>
          <w:lang w:val="bs-Latn-BA"/>
        </w:rPr>
        <w:t>naglašavanje</w:t>
      </w:r>
      <w:proofErr w:type="spellEnd"/>
      <w:r w:rsidRPr="00B615FD">
        <w:rPr>
          <w:lang w:val="bs-Latn-BA"/>
        </w:rPr>
        <w:t xml:space="preserve"> </w:t>
      </w:r>
      <w:proofErr w:type="spellStart"/>
      <w:r w:rsidRPr="00B615FD">
        <w:rPr>
          <w:lang w:val="bs-Latn-BA"/>
        </w:rPr>
        <w:t>ponašanja</w:t>
      </w:r>
      <w:proofErr w:type="spellEnd"/>
      <w:r w:rsidRPr="00B615FD">
        <w:rPr>
          <w:lang w:val="bs-Latn-BA"/>
        </w:rPr>
        <w:t xml:space="preserve"> u slučaju požara ili drugih hitnih situacija.</w:t>
      </w:r>
    </w:p>
    <w:p w14:paraId="27FAA285" w14:textId="77777777" w:rsidR="00B615FD" w:rsidRPr="00B615FD" w:rsidRDefault="00B615FD" w:rsidP="00B615FD">
      <w:pPr>
        <w:rPr>
          <w:b/>
          <w:bCs/>
          <w:lang w:val="bs-Latn-BA"/>
        </w:rPr>
      </w:pPr>
      <w:r w:rsidRPr="00B615FD">
        <w:rPr>
          <w:b/>
          <w:bCs/>
          <w:lang w:val="bs-Latn-BA"/>
        </w:rPr>
        <w:t>b. Prvi pomoći i zaštita zdravlja</w:t>
      </w:r>
    </w:p>
    <w:p w14:paraId="55398D06" w14:textId="77777777" w:rsidR="00B615FD" w:rsidRPr="00B615FD" w:rsidRDefault="00B615FD" w:rsidP="00B615FD">
      <w:pPr>
        <w:numPr>
          <w:ilvl w:val="0"/>
          <w:numId w:val="115"/>
        </w:numPr>
        <w:rPr>
          <w:lang w:val="bs-Latn-BA"/>
        </w:rPr>
      </w:pPr>
      <w:r w:rsidRPr="00B615FD">
        <w:rPr>
          <w:b/>
          <w:bCs/>
          <w:lang w:val="bs-Latn-BA"/>
        </w:rPr>
        <w:t>Osiguranje medicinskog materijala</w:t>
      </w:r>
      <w:r w:rsidRPr="00B615FD">
        <w:rPr>
          <w:lang w:val="bs-Latn-BA"/>
        </w:rPr>
        <w:t xml:space="preserve">: U školi će biti osiguran osnovni </w:t>
      </w:r>
      <w:proofErr w:type="spellStart"/>
      <w:r w:rsidRPr="00B615FD">
        <w:rPr>
          <w:lang w:val="bs-Latn-BA"/>
        </w:rPr>
        <w:t>set</w:t>
      </w:r>
      <w:proofErr w:type="spellEnd"/>
      <w:r w:rsidRPr="00B615FD">
        <w:rPr>
          <w:lang w:val="bs-Latn-BA"/>
        </w:rPr>
        <w:t xml:space="preserve"> medicinskih potrepština, a zaposlena osoba će biti odgovorna za redovno provjeravanje.</w:t>
      </w:r>
    </w:p>
    <w:p w14:paraId="1BE40EAD" w14:textId="77777777" w:rsidR="00B615FD" w:rsidRPr="00B615FD" w:rsidRDefault="00B615FD" w:rsidP="00B615FD">
      <w:pPr>
        <w:numPr>
          <w:ilvl w:val="0"/>
          <w:numId w:val="115"/>
        </w:numPr>
        <w:rPr>
          <w:lang w:val="bs-Latn-BA"/>
        </w:rPr>
      </w:pPr>
      <w:r w:rsidRPr="00B615FD">
        <w:rPr>
          <w:b/>
          <w:bCs/>
          <w:lang w:val="bs-Latn-BA"/>
        </w:rPr>
        <w:t>Pristup zdravstvenim službama</w:t>
      </w:r>
      <w:r w:rsidRPr="00B615FD">
        <w:rPr>
          <w:lang w:val="bs-Latn-BA"/>
        </w:rPr>
        <w:t>: U saradnji sa lokalnim zdravstvenim ustanovama, osigurat ćemo dostupnost hitne pomoći u slučaju povreda.</w:t>
      </w:r>
    </w:p>
    <w:p w14:paraId="1713C11E" w14:textId="77777777" w:rsidR="00B615FD" w:rsidRPr="00B615FD" w:rsidRDefault="00B615FD" w:rsidP="00B615FD">
      <w:pPr>
        <w:rPr>
          <w:b/>
          <w:bCs/>
          <w:lang w:val="bs-Latn-BA"/>
        </w:rPr>
      </w:pPr>
      <w:r w:rsidRPr="00B615FD">
        <w:rPr>
          <w:b/>
          <w:bCs/>
          <w:lang w:val="bs-Latn-BA"/>
        </w:rPr>
        <w:t>c. Sigurnost prostora i opreme</w:t>
      </w:r>
    </w:p>
    <w:p w14:paraId="6BE44D33" w14:textId="77777777" w:rsidR="00B615FD" w:rsidRPr="00B615FD" w:rsidRDefault="00B615FD" w:rsidP="00B615FD">
      <w:pPr>
        <w:numPr>
          <w:ilvl w:val="0"/>
          <w:numId w:val="116"/>
        </w:numPr>
        <w:rPr>
          <w:lang w:val="bs-Latn-BA"/>
        </w:rPr>
      </w:pPr>
      <w:r w:rsidRPr="00B615FD">
        <w:rPr>
          <w:b/>
          <w:bCs/>
          <w:lang w:val="bs-Latn-BA"/>
        </w:rPr>
        <w:t>Regularne inspekcije</w:t>
      </w:r>
      <w:r w:rsidRPr="00B615FD">
        <w:rPr>
          <w:lang w:val="bs-Latn-BA"/>
        </w:rPr>
        <w:t>: Svaka učionica, kabinet i školski prostor bit će podvrgnuti redovnim inspekcijama kako bi se osigurala sigurnost opreme.</w:t>
      </w:r>
    </w:p>
    <w:p w14:paraId="30728B4C" w14:textId="77777777" w:rsidR="00B615FD" w:rsidRPr="00B615FD" w:rsidRDefault="00B615FD" w:rsidP="00B615FD">
      <w:pPr>
        <w:numPr>
          <w:ilvl w:val="0"/>
          <w:numId w:val="116"/>
        </w:numPr>
        <w:rPr>
          <w:lang w:val="bs-Latn-BA"/>
        </w:rPr>
      </w:pPr>
      <w:r w:rsidRPr="00B615FD">
        <w:rPr>
          <w:b/>
          <w:bCs/>
          <w:lang w:val="bs-Latn-BA"/>
        </w:rPr>
        <w:t>Pravilno skladištenje opreme</w:t>
      </w:r>
      <w:r w:rsidRPr="00B615FD">
        <w:rPr>
          <w:lang w:val="bs-Latn-BA"/>
        </w:rPr>
        <w:t>: Sva oprema i materijali moraju biti pravilno pohranjeni kako bi se izbjegle povrede.</w:t>
      </w:r>
    </w:p>
    <w:p w14:paraId="3556C07F" w14:textId="77777777" w:rsidR="00B615FD" w:rsidRPr="00B615FD" w:rsidRDefault="00B615FD" w:rsidP="00B615FD">
      <w:pPr>
        <w:rPr>
          <w:b/>
          <w:bCs/>
          <w:lang w:val="bs-Latn-BA"/>
        </w:rPr>
      </w:pPr>
      <w:r w:rsidRPr="00B615FD">
        <w:rPr>
          <w:b/>
          <w:bCs/>
          <w:lang w:val="bs-Latn-BA"/>
        </w:rPr>
        <w:t>IV. Procedura u slučaju nezgode</w:t>
      </w:r>
    </w:p>
    <w:p w14:paraId="5C239277" w14:textId="77777777" w:rsidR="00B615FD" w:rsidRPr="00B615FD" w:rsidRDefault="00B615FD" w:rsidP="00B615FD">
      <w:pPr>
        <w:numPr>
          <w:ilvl w:val="0"/>
          <w:numId w:val="117"/>
        </w:numPr>
        <w:rPr>
          <w:lang w:val="bs-Latn-BA"/>
        </w:rPr>
      </w:pPr>
      <w:r w:rsidRPr="00B615FD">
        <w:rPr>
          <w:b/>
          <w:bCs/>
          <w:lang w:val="bs-Latn-BA"/>
        </w:rPr>
        <w:t>Prijava nezgode</w:t>
      </w:r>
      <w:r w:rsidRPr="00B615FD">
        <w:rPr>
          <w:lang w:val="bs-Latn-BA"/>
        </w:rPr>
        <w:t>: Sva povrede ili nezgode moraju biti odmah prijavljene Odboru za zaštitu na radu.</w:t>
      </w:r>
    </w:p>
    <w:p w14:paraId="5BB6C043" w14:textId="77777777" w:rsidR="00B615FD" w:rsidRPr="00B615FD" w:rsidRDefault="00B615FD" w:rsidP="00B615FD">
      <w:pPr>
        <w:numPr>
          <w:ilvl w:val="0"/>
          <w:numId w:val="117"/>
        </w:numPr>
        <w:rPr>
          <w:lang w:val="bs-Latn-BA"/>
        </w:rPr>
      </w:pPr>
      <w:r w:rsidRPr="00B615FD">
        <w:rPr>
          <w:b/>
          <w:bCs/>
          <w:lang w:val="bs-Latn-BA"/>
        </w:rPr>
        <w:t>Dokumentacija</w:t>
      </w:r>
      <w:r w:rsidRPr="00B615FD">
        <w:rPr>
          <w:lang w:val="bs-Latn-BA"/>
        </w:rPr>
        <w:t>: Odbor će voditi evidenciju o svim nezgodama i preduzeti mjere za prevenciju sličnih događaja u budućnosti.</w:t>
      </w:r>
    </w:p>
    <w:p w14:paraId="0CFAACCD" w14:textId="77777777" w:rsidR="00B615FD" w:rsidRPr="00B615FD" w:rsidRDefault="00B615FD" w:rsidP="00B615FD">
      <w:pPr>
        <w:numPr>
          <w:ilvl w:val="0"/>
          <w:numId w:val="117"/>
        </w:numPr>
        <w:rPr>
          <w:lang w:val="bs-Latn-BA"/>
        </w:rPr>
      </w:pPr>
      <w:r w:rsidRPr="00B615FD">
        <w:rPr>
          <w:b/>
          <w:bCs/>
          <w:lang w:val="bs-Latn-BA"/>
        </w:rPr>
        <w:t>Analiza nezgode</w:t>
      </w:r>
      <w:r w:rsidRPr="00B615FD">
        <w:rPr>
          <w:lang w:val="bs-Latn-BA"/>
        </w:rPr>
        <w:t xml:space="preserve">: Nakon svake nezgode, Odbor će provesti analizu kako bi utvrdio uzroke i </w:t>
      </w:r>
      <w:proofErr w:type="spellStart"/>
      <w:r w:rsidRPr="00B615FD">
        <w:rPr>
          <w:lang w:val="bs-Latn-BA"/>
        </w:rPr>
        <w:t>predložio</w:t>
      </w:r>
      <w:proofErr w:type="spellEnd"/>
      <w:r w:rsidRPr="00B615FD">
        <w:rPr>
          <w:lang w:val="bs-Latn-BA"/>
        </w:rPr>
        <w:t xml:space="preserve"> preventivne mjere.</w:t>
      </w:r>
    </w:p>
    <w:p w14:paraId="07C3DB84" w14:textId="77777777" w:rsidR="00B615FD" w:rsidRPr="00B615FD" w:rsidRDefault="00B615FD" w:rsidP="00B615FD">
      <w:pPr>
        <w:rPr>
          <w:b/>
          <w:bCs/>
          <w:lang w:val="bs-Latn-BA"/>
        </w:rPr>
      </w:pPr>
      <w:r w:rsidRPr="00B615FD">
        <w:rPr>
          <w:b/>
          <w:bCs/>
          <w:lang w:val="bs-Latn-BA"/>
        </w:rPr>
        <w:t xml:space="preserve">V. Monitoring i </w:t>
      </w:r>
      <w:proofErr w:type="spellStart"/>
      <w:r w:rsidRPr="00B615FD">
        <w:rPr>
          <w:b/>
          <w:bCs/>
          <w:lang w:val="bs-Latn-BA"/>
        </w:rPr>
        <w:t>evaluacija</w:t>
      </w:r>
      <w:proofErr w:type="spellEnd"/>
    </w:p>
    <w:p w14:paraId="7FC8FC6A" w14:textId="77777777" w:rsidR="00B615FD" w:rsidRPr="00B615FD" w:rsidRDefault="00B615FD" w:rsidP="00B615FD">
      <w:pPr>
        <w:numPr>
          <w:ilvl w:val="0"/>
          <w:numId w:val="118"/>
        </w:numPr>
        <w:rPr>
          <w:lang w:val="bs-Latn-BA"/>
        </w:rPr>
      </w:pPr>
      <w:proofErr w:type="spellStart"/>
      <w:r w:rsidRPr="00B615FD">
        <w:rPr>
          <w:b/>
          <w:bCs/>
          <w:lang w:val="bs-Latn-BA"/>
        </w:rPr>
        <w:t>Godisnje</w:t>
      </w:r>
      <w:proofErr w:type="spellEnd"/>
      <w:r w:rsidRPr="00B615FD">
        <w:rPr>
          <w:b/>
          <w:bCs/>
          <w:lang w:val="bs-Latn-BA"/>
        </w:rPr>
        <w:t xml:space="preserve"> procjene</w:t>
      </w:r>
      <w:r w:rsidRPr="00B615FD">
        <w:rPr>
          <w:lang w:val="bs-Latn-BA"/>
        </w:rPr>
        <w:t>: Odbor za zaštitu na radu će godišnje ocijeniti efikasnost primijenjenih mjera zaštite na radu.</w:t>
      </w:r>
    </w:p>
    <w:p w14:paraId="5C8867D1" w14:textId="77777777" w:rsidR="00B615FD" w:rsidRPr="00B615FD" w:rsidRDefault="00B615FD" w:rsidP="00B615FD">
      <w:pPr>
        <w:numPr>
          <w:ilvl w:val="0"/>
          <w:numId w:val="118"/>
        </w:numPr>
        <w:rPr>
          <w:lang w:val="bs-Latn-BA"/>
        </w:rPr>
      </w:pPr>
      <w:r w:rsidRPr="00B615FD">
        <w:rPr>
          <w:b/>
          <w:bCs/>
          <w:lang w:val="bs-Latn-BA"/>
        </w:rPr>
        <w:t>Izvještavanje</w:t>
      </w:r>
      <w:r w:rsidRPr="00B615FD">
        <w:rPr>
          <w:lang w:val="bs-Latn-BA"/>
        </w:rPr>
        <w:t>: Izvještaji o stanju sigurnosti i zdravlja na radu bit će dostavljeni svim zaposlenicima, uz prijedloge za daljnje aktivnosti.</w:t>
      </w:r>
    </w:p>
    <w:p w14:paraId="780399C2" w14:textId="77777777" w:rsidR="00B615FD" w:rsidRPr="00B615FD" w:rsidRDefault="00B615FD" w:rsidP="00B615FD">
      <w:pPr>
        <w:rPr>
          <w:b/>
          <w:bCs/>
          <w:lang w:val="bs-Latn-BA"/>
        </w:rPr>
      </w:pPr>
      <w:r w:rsidRPr="00B615FD">
        <w:rPr>
          <w:b/>
          <w:bCs/>
          <w:lang w:val="bs-Latn-BA"/>
        </w:rPr>
        <w:t>VI. Zaključak</w:t>
      </w:r>
    </w:p>
    <w:p w14:paraId="3D2EA9B4" w14:textId="77777777" w:rsidR="00B615FD" w:rsidRPr="00B615FD" w:rsidRDefault="00B615FD" w:rsidP="00B615FD">
      <w:pPr>
        <w:rPr>
          <w:lang w:val="bs-Latn-BA"/>
        </w:rPr>
      </w:pPr>
      <w:r w:rsidRPr="00B615FD">
        <w:rPr>
          <w:lang w:val="bs-Latn-BA"/>
        </w:rPr>
        <w:t xml:space="preserve">Plan i program zaštite na radu u P.U. Internationale Deutsche </w:t>
      </w:r>
      <w:proofErr w:type="spellStart"/>
      <w:r w:rsidRPr="00B615FD">
        <w:rPr>
          <w:lang w:val="bs-Latn-BA"/>
        </w:rPr>
        <w:t>Schule</w:t>
      </w:r>
      <w:proofErr w:type="spellEnd"/>
      <w:r w:rsidRPr="00B615FD">
        <w:rPr>
          <w:lang w:val="bs-Latn-BA"/>
        </w:rPr>
        <w:t xml:space="preserve"> Sarajevo predstavlja sveobuhvatan okvir za osiguranje sigurnog i zdravog obrazovnog </w:t>
      </w:r>
      <w:proofErr w:type="spellStart"/>
      <w:r w:rsidRPr="00B615FD">
        <w:rPr>
          <w:lang w:val="bs-Latn-BA"/>
        </w:rPr>
        <w:t>okruženja</w:t>
      </w:r>
      <w:proofErr w:type="spellEnd"/>
      <w:r w:rsidRPr="00B615FD">
        <w:rPr>
          <w:lang w:val="bs-Latn-BA"/>
        </w:rPr>
        <w:t xml:space="preserve">. Svi zaposleni, učenici i roditelji trebaju biti svjesni svojih obaveza i prava u vezi s zaštitom na radu, a aktivno uključivanje svih učesnika u proces zaštite doprinosi stvaranju sigurnijeg </w:t>
      </w:r>
      <w:proofErr w:type="spellStart"/>
      <w:r w:rsidRPr="00B615FD">
        <w:rPr>
          <w:lang w:val="bs-Latn-BA"/>
        </w:rPr>
        <w:t>okruženja</w:t>
      </w:r>
      <w:proofErr w:type="spellEnd"/>
      <w:r w:rsidRPr="00B615FD">
        <w:rPr>
          <w:lang w:val="bs-Latn-BA"/>
        </w:rPr>
        <w:t xml:space="preserve"> za sve.</w:t>
      </w:r>
    </w:p>
    <w:p w14:paraId="4BAC2FB8" w14:textId="77777777" w:rsidR="005E07F5" w:rsidRPr="00B615FD" w:rsidRDefault="005E07F5" w:rsidP="00B615FD">
      <w:pPr>
        <w:rPr>
          <w:lang w:val="bs-Latn-BA"/>
        </w:rPr>
      </w:pPr>
    </w:p>
    <w:sectPr w:rsidR="005E07F5" w:rsidRPr="00B615FD" w:rsidSect="00B00D1E">
      <w:headerReference w:type="even" r:id="rId7"/>
      <w:headerReference w:type="default" r:id="rId8"/>
      <w:footerReference w:type="default" r:id="rId9"/>
      <w:headerReference w:type="first" r:id="rId10"/>
      <w:type w:val="continuous"/>
      <w:pgSz w:w="11900" w:h="16838"/>
      <w:pgMar w:top="536" w:right="703" w:bottom="851" w:left="862" w:header="567" w:footer="289" w:gutter="0"/>
      <w:cols w:space="0" w:equalWidth="0">
        <w:col w:w="9606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E38AC1" w14:textId="77777777" w:rsidR="005F5923" w:rsidRDefault="005F5923" w:rsidP="00240ED6">
      <w:r>
        <w:separator/>
      </w:r>
    </w:p>
  </w:endnote>
  <w:endnote w:type="continuationSeparator" w:id="0">
    <w:p w14:paraId="2464B5FB" w14:textId="77777777" w:rsidR="005F5923" w:rsidRDefault="005F5923" w:rsidP="00240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A5D33A" w14:textId="77777777" w:rsidR="003100B4" w:rsidRPr="002315B2" w:rsidRDefault="00000000" w:rsidP="002315B2">
    <w:pPr>
      <w:spacing w:after="0" w:line="240" w:lineRule="auto"/>
      <w:ind w:left="-709" w:right="-705"/>
      <w:jc w:val="center"/>
      <w:rPr>
        <w:sz w:val="16"/>
        <w:szCs w:val="16"/>
      </w:rPr>
    </w:pPr>
    <w:r>
      <w:rPr>
        <w:rFonts w:ascii="Calibri" w:hAnsi="Calibri"/>
        <w:noProof/>
      </w:rPr>
      <w:pict w14:anchorId="230DB5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1950114" o:spid="_x0000_s1049" type="#_x0000_t75" style="position:absolute;left:0;text-align:left;margin-left:364.25pt;margin-top:480.35pt;width:159.05pt;height:164.05pt;z-index:-251657728;mso-position-horizontal-relative:margin;mso-position-vertical-relative:margin" o:allowincell="f">
          <v:imagedata r:id="rId1" o:title="Footer" croptop="35997f" cropbottom="1551f" cropright="27158f" chromakey="white" gain="19661f" blacklevel="22938f"/>
          <w10:wrap anchorx="margin" anchory="margin"/>
        </v:shape>
      </w:pict>
    </w:r>
    <w:r w:rsidR="003100B4" w:rsidRPr="002315B2">
      <w:rPr>
        <w:sz w:val="16"/>
        <w:szCs w:val="16"/>
      </w:rPr>
      <w:t xml:space="preserve">Buka 11 - 71 000 Sarajevo - Bosna i Hercegovina    I    </w:t>
    </w:r>
    <w:proofErr w:type="spellStart"/>
    <w:r w:rsidR="003100B4" w:rsidRPr="002315B2">
      <w:rPr>
        <w:sz w:val="16"/>
        <w:szCs w:val="16"/>
      </w:rPr>
      <w:t>tel</w:t>
    </w:r>
    <w:proofErr w:type="spellEnd"/>
    <w:r w:rsidR="003100B4" w:rsidRPr="002315B2">
      <w:rPr>
        <w:sz w:val="16"/>
        <w:szCs w:val="16"/>
      </w:rPr>
      <w:t xml:space="preserve"> +387 33 560 520 - mob +</w:t>
    </w:r>
    <w:r w:rsidR="008F108F">
      <w:rPr>
        <w:sz w:val="16"/>
        <w:szCs w:val="16"/>
      </w:rPr>
      <w:t>387 60 345 1275</w:t>
    </w:r>
  </w:p>
  <w:p w14:paraId="36A514C3" w14:textId="77777777" w:rsidR="003100B4" w:rsidRPr="002315B2" w:rsidRDefault="003100B4" w:rsidP="002315B2">
    <w:pPr>
      <w:pStyle w:val="Default"/>
      <w:ind w:left="-709" w:right="-705"/>
      <w:jc w:val="center"/>
      <w:rPr>
        <w:rFonts w:ascii="Century Gothic" w:eastAsia="Calibri" w:hAnsi="Century Gothic"/>
        <w:color w:val="auto"/>
        <w:sz w:val="16"/>
        <w:szCs w:val="16"/>
      </w:rPr>
    </w:pPr>
    <w:r w:rsidRPr="002315B2">
      <w:rPr>
        <w:rFonts w:ascii="Century Gothic" w:eastAsia="Calibri" w:hAnsi="Century Gothic"/>
        <w:color w:val="auto"/>
        <w:sz w:val="16"/>
        <w:szCs w:val="16"/>
      </w:rPr>
      <w:t xml:space="preserve">SPARKASSE BANK </w:t>
    </w:r>
    <w:proofErr w:type="spellStart"/>
    <w:r w:rsidRPr="002315B2">
      <w:rPr>
        <w:rFonts w:ascii="Century Gothic" w:eastAsia="Calibri" w:hAnsi="Century Gothic"/>
        <w:color w:val="auto"/>
        <w:sz w:val="16"/>
        <w:szCs w:val="16"/>
      </w:rPr>
      <w:t>d.d.</w:t>
    </w:r>
    <w:proofErr w:type="spellEnd"/>
    <w:r w:rsidRPr="002315B2">
      <w:rPr>
        <w:rFonts w:ascii="Century Gothic" w:eastAsia="Calibri" w:hAnsi="Century Gothic"/>
        <w:color w:val="auto"/>
        <w:sz w:val="16"/>
        <w:szCs w:val="16"/>
      </w:rPr>
      <w:t xml:space="preserve">, Sarajevo – 199 499 002 180 </w:t>
    </w:r>
    <w:proofErr w:type="gramStart"/>
    <w:r w:rsidRPr="002315B2">
      <w:rPr>
        <w:rFonts w:ascii="Century Gothic" w:eastAsia="Calibri" w:hAnsi="Century Gothic"/>
        <w:color w:val="auto"/>
        <w:sz w:val="16"/>
        <w:szCs w:val="16"/>
      </w:rPr>
      <w:t>9884  I</w:t>
    </w:r>
    <w:proofErr w:type="gramEnd"/>
    <w:r w:rsidRPr="002315B2">
      <w:rPr>
        <w:rFonts w:ascii="Century Gothic" w:eastAsia="Calibri" w:hAnsi="Century Gothic"/>
        <w:color w:val="auto"/>
        <w:sz w:val="16"/>
        <w:szCs w:val="16"/>
      </w:rPr>
      <w:t xml:space="preserve">   IBAN: BA39 199 499 002 180 9884   I   SWIFT (BIC): ABSBBA22</w:t>
    </w:r>
  </w:p>
  <w:p w14:paraId="761A5B9F" w14:textId="77777777" w:rsidR="003100B4" w:rsidRPr="002315B2" w:rsidRDefault="003100B4" w:rsidP="002315B2">
    <w:pPr>
      <w:spacing w:after="0" w:line="240" w:lineRule="auto"/>
      <w:jc w:val="center"/>
      <w:rPr>
        <w:rFonts w:ascii="Helvetica" w:eastAsia="Times New Roman" w:hAnsi="Helvetica"/>
        <w:b/>
        <w:bCs/>
        <w:color w:val="333333"/>
        <w:sz w:val="24"/>
        <w:szCs w:val="24"/>
      </w:rPr>
    </w:pPr>
    <w:r w:rsidRPr="002315B2">
      <w:rPr>
        <w:sz w:val="16"/>
        <w:szCs w:val="16"/>
      </w:rPr>
      <w:t xml:space="preserve">ID </w:t>
    </w:r>
    <w:proofErr w:type="spellStart"/>
    <w:r w:rsidRPr="002315B2">
      <w:rPr>
        <w:sz w:val="16"/>
        <w:szCs w:val="16"/>
      </w:rPr>
      <w:t>broj</w:t>
    </w:r>
    <w:proofErr w:type="spellEnd"/>
    <w:r w:rsidRPr="002315B2">
      <w:rPr>
        <w:sz w:val="16"/>
        <w:szCs w:val="16"/>
      </w:rPr>
      <w:t xml:space="preserve">: 4202220420007   I   REG </w:t>
    </w:r>
    <w:proofErr w:type="spellStart"/>
    <w:r w:rsidRPr="002315B2">
      <w:rPr>
        <w:sz w:val="16"/>
        <w:szCs w:val="16"/>
      </w:rPr>
      <w:t>broj</w:t>
    </w:r>
    <w:proofErr w:type="spellEnd"/>
    <w:r w:rsidRPr="002315B2">
      <w:rPr>
        <w:sz w:val="16"/>
        <w:szCs w:val="16"/>
      </w:rPr>
      <w:t>: 580342</w:t>
    </w:r>
  </w:p>
  <w:p w14:paraId="6C39DA58" w14:textId="77777777" w:rsidR="00B9211C" w:rsidRPr="00A42F20" w:rsidRDefault="003100B4" w:rsidP="002315B2">
    <w:pPr>
      <w:spacing w:after="0" w:line="240" w:lineRule="auto"/>
      <w:ind w:left="-709" w:right="-705"/>
      <w:jc w:val="center"/>
      <w:rPr>
        <w:sz w:val="16"/>
        <w:szCs w:val="16"/>
      </w:rPr>
    </w:pPr>
    <w:r w:rsidRPr="002315B2">
      <w:rPr>
        <w:sz w:val="16"/>
        <w:szCs w:val="16"/>
      </w:rPr>
      <w:t>www.</w:t>
    </w:r>
    <w:r w:rsidR="001D6942" w:rsidRPr="002315B2">
      <w:rPr>
        <w:sz w:val="16"/>
        <w:szCs w:val="16"/>
      </w:rPr>
      <w:t>idss</w:t>
    </w:r>
    <w:r w:rsidR="008F108F">
      <w:rPr>
        <w:sz w:val="16"/>
        <w:szCs w:val="16"/>
      </w:rPr>
      <w:t>.edu</w:t>
    </w:r>
    <w:r w:rsidR="001D6942" w:rsidRPr="002315B2">
      <w:rPr>
        <w:sz w:val="16"/>
        <w:szCs w:val="16"/>
      </w:rPr>
      <w:t>.</w:t>
    </w:r>
    <w:r w:rsidRPr="002315B2">
      <w:rPr>
        <w:sz w:val="16"/>
        <w:szCs w:val="16"/>
      </w:rPr>
      <w:t>ba    I    info@</w:t>
    </w:r>
    <w:r w:rsidR="001D6942" w:rsidRPr="002315B2">
      <w:rPr>
        <w:sz w:val="16"/>
        <w:szCs w:val="16"/>
      </w:rPr>
      <w:t>idss</w:t>
    </w:r>
    <w:r w:rsidRPr="002315B2">
      <w:rPr>
        <w:sz w:val="16"/>
        <w:szCs w:val="16"/>
      </w:rPr>
      <w:t>.ba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D0B064" w14:textId="77777777" w:rsidR="005F5923" w:rsidRDefault="005F5923" w:rsidP="00240ED6">
      <w:r>
        <w:separator/>
      </w:r>
    </w:p>
  </w:footnote>
  <w:footnote w:type="continuationSeparator" w:id="0">
    <w:p w14:paraId="21340BFE" w14:textId="77777777" w:rsidR="005F5923" w:rsidRDefault="005F5923" w:rsidP="00240E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83DCE8" w14:textId="77777777" w:rsidR="00B9211C" w:rsidRDefault="00000000">
    <w:pPr>
      <w:pStyle w:val="Zaglavlje"/>
    </w:pPr>
    <w:r>
      <w:rPr>
        <w:noProof/>
      </w:rPr>
      <w:pict w14:anchorId="0D5131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1950113" o:spid="_x0000_s1045" type="#_x0000_t75" style="position:absolute;margin-left:0;margin-top:0;width:530.15pt;height:749.9pt;z-index:-251659776;mso-position-horizontal:center;mso-position-horizontal-relative:margin;mso-position-vertical:center;mso-position-vertical-relative:margin" o:allowincell="f">
          <v:imagedata r:id="rId1" o:title="Foote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0"/>
      <w:gridCol w:w="4678"/>
      <w:gridCol w:w="2694"/>
    </w:tblGrid>
    <w:tr w:rsidR="00B9211C" w:rsidRPr="00E33436" w14:paraId="1850195E" w14:textId="77777777" w:rsidTr="00843E3A">
      <w:tc>
        <w:tcPr>
          <w:tcW w:w="3260" w:type="dxa"/>
          <w:shd w:val="clear" w:color="auto" w:fill="auto"/>
        </w:tcPr>
        <w:p w14:paraId="5457DB51" w14:textId="77777777" w:rsidR="00B9211C" w:rsidRPr="00E33436" w:rsidRDefault="00706724" w:rsidP="00E33436">
          <w:pPr>
            <w:spacing w:line="200" w:lineRule="exact"/>
            <w:jc w:val="both"/>
            <w:rPr>
              <w:rFonts w:ascii="Times New Roman" w:eastAsia="Times New Roman" w:hAnsi="Times New Roman"/>
              <w:sz w:val="24"/>
            </w:rPr>
          </w:pPr>
          <w:r>
            <w:rPr>
              <w:noProof/>
            </w:rPr>
            <w:drawing>
              <wp:anchor distT="0" distB="0" distL="114300" distR="114300" simplePos="0" relativeHeight="251657728" behindDoc="0" locked="0" layoutInCell="1" allowOverlap="1" wp14:anchorId="7EF56467" wp14:editId="2719C7AB">
                <wp:simplePos x="0" y="0"/>
                <wp:positionH relativeFrom="column">
                  <wp:posOffset>1905</wp:posOffset>
                </wp:positionH>
                <wp:positionV relativeFrom="paragraph">
                  <wp:posOffset>2540</wp:posOffset>
                </wp:positionV>
                <wp:extent cx="1838325" cy="567055"/>
                <wp:effectExtent l="0" t="0" r="0" b="0"/>
                <wp:wrapThrough wrapText="bothSides">
                  <wp:wrapPolygon edited="0">
                    <wp:start x="0" y="0"/>
                    <wp:lineTo x="0" y="21044"/>
                    <wp:lineTo x="4924" y="21044"/>
                    <wp:lineTo x="21488" y="15964"/>
                    <wp:lineTo x="21488" y="2903"/>
                    <wp:lineTo x="4924" y="0"/>
                    <wp:lineTo x="0" y="0"/>
                  </wp:wrapPolygon>
                </wp:wrapThrough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38325" cy="567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  <w:shd w:val="clear" w:color="auto" w:fill="auto"/>
        </w:tcPr>
        <w:p w14:paraId="49859B2D" w14:textId="77777777" w:rsidR="00B9211C" w:rsidRPr="00E33436" w:rsidRDefault="00B9211C" w:rsidP="00E33436">
          <w:pPr>
            <w:spacing w:line="200" w:lineRule="exact"/>
            <w:jc w:val="both"/>
            <w:rPr>
              <w:rFonts w:ascii="Times New Roman" w:eastAsia="Times New Roman" w:hAnsi="Times New Roman"/>
              <w:sz w:val="24"/>
            </w:rPr>
          </w:pPr>
        </w:p>
        <w:p w14:paraId="259EE4A4" w14:textId="77777777" w:rsidR="00B9211C" w:rsidRPr="00E33436" w:rsidRDefault="00B9211C" w:rsidP="00E33436">
          <w:pPr>
            <w:spacing w:line="200" w:lineRule="exact"/>
            <w:jc w:val="both"/>
            <w:rPr>
              <w:rFonts w:ascii="Times New Roman" w:eastAsia="Times New Roman" w:hAnsi="Times New Roman"/>
              <w:sz w:val="24"/>
            </w:rPr>
          </w:pPr>
        </w:p>
      </w:tc>
      <w:tc>
        <w:tcPr>
          <w:tcW w:w="2694" w:type="dxa"/>
          <w:shd w:val="clear" w:color="auto" w:fill="auto"/>
        </w:tcPr>
        <w:p w14:paraId="5BB63281" w14:textId="77777777" w:rsidR="00B9211C" w:rsidRPr="00843E3A" w:rsidRDefault="00B9211C" w:rsidP="00843E3A">
          <w:pPr>
            <w:spacing w:after="0" w:line="240" w:lineRule="auto"/>
            <w:jc w:val="right"/>
            <w:rPr>
              <w:rFonts w:eastAsia="Times New Roman"/>
              <w:sz w:val="20"/>
              <w:szCs w:val="14"/>
            </w:rPr>
          </w:pPr>
          <w:r w:rsidRPr="00843E3A">
            <w:rPr>
              <w:rFonts w:eastAsia="Times New Roman"/>
              <w:b/>
              <w:bCs/>
              <w:sz w:val="20"/>
              <w:szCs w:val="14"/>
            </w:rPr>
            <w:t>Tel.</w:t>
          </w:r>
          <w:r w:rsidRPr="00843E3A">
            <w:rPr>
              <w:rFonts w:eastAsia="Times New Roman"/>
              <w:sz w:val="20"/>
              <w:szCs w:val="14"/>
            </w:rPr>
            <w:t xml:space="preserve"> +387 </w:t>
          </w:r>
          <w:r w:rsidR="009503FE">
            <w:rPr>
              <w:rFonts w:eastAsia="Times New Roman"/>
              <w:sz w:val="20"/>
              <w:szCs w:val="14"/>
            </w:rPr>
            <w:t xml:space="preserve">33 </w:t>
          </w:r>
          <w:r w:rsidRPr="00843E3A">
            <w:rPr>
              <w:rFonts w:eastAsia="Times New Roman"/>
              <w:sz w:val="20"/>
              <w:szCs w:val="14"/>
            </w:rPr>
            <w:t>560 520</w:t>
          </w:r>
        </w:p>
        <w:p w14:paraId="77BC7147" w14:textId="77777777" w:rsidR="00B9211C" w:rsidRPr="009503FE" w:rsidRDefault="00B9211C" w:rsidP="009503FE">
          <w:pPr>
            <w:pStyle w:val="Default"/>
            <w:jc w:val="right"/>
            <w:rPr>
              <w:rFonts w:ascii="Century Gothic" w:eastAsia="Calibri" w:hAnsi="Century Gothic" w:cs="Century Gothic"/>
              <w:lang w:eastAsia="en-US"/>
            </w:rPr>
          </w:pPr>
          <w:r w:rsidRPr="00843E3A">
            <w:rPr>
              <w:rFonts w:ascii="Century Gothic" w:hAnsi="Century Gothic"/>
              <w:b/>
              <w:bCs/>
              <w:sz w:val="20"/>
              <w:szCs w:val="14"/>
            </w:rPr>
            <w:t>Mob.</w:t>
          </w:r>
          <w:r w:rsidRPr="00843E3A">
            <w:rPr>
              <w:rFonts w:ascii="Century Gothic" w:hAnsi="Century Gothic"/>
              <w:sz w:val="20"/>
              <w:szCs w:val="14"/>
            </w:rPr>
            <w:t xml:space="preserve"> </w:t>
          </w:r>
          <w:r w:rsidRPr="009503FE">
            <w:rPr>
              <w:rFonts w:ascii="Century Gothic" w:hAnsi="Century Gothic"/>
              <w:color w:val="auto"/>
              <w:sz w:val="20"/>
              <w:szCs w:val="14"/>
              <w:lang w:eastAsia="en-US"/>
            </w:rPr>
            <w:t xml:space="preserve">+387 </w:t>
          </w:r>
          <w:r w:rsidR="009503FE" w:rsidRPr="009503FE">
            <w:rPr>
              <w:rFonts w:ascii="Century Gothic" w:hAnsi="Century Gothic"/>
              <w:color w:val="auto"/>
              <w:sz w:val="20"/>
              <w:szCs w:val="14"/>
              <w:lang w:eastAsia="en-US"/>
            </w:rPr>
            <w:t>60 345 1275</w:t>
          </w:r>
        </w:p>
        <w:p w14:paraId="135298A6" w14:textId="77777777" w:rsidR="00B9211C" w:rsidRPr="00843E3A" w:rsidRDefault="00B9211C" w:rsidP="00843E3A">
          <w:pPr>
            <w:spacing w:after="0" w:line="240" w:lineRule="auto"/>
            <w:jc w:val="right"/>
            <w:rPr>
              <w:rFonts w:eastAsia="Times New Roman"/>
              <w:b/>
              <w:bCs/>
              <w:sz w:val="20"/>
              <w:szCs w:val="14"/>
            </w:rPr>
          </w:pPr>
          <w:r w:rsidRPr="00843E3A">
            <w:rPr>
              <w:rFonts w:eastAsia="Times New Roman"/>
              <w:b/>
              <w:bCs/>
              <w:sz w:val="20"/>
              <w:szCs w:val="14"/>
            </w:rPr>
            <w:t>info@idss.ba</w:t>
          </w:r>
        </w:p>
        <w:p w14:paraId="62B6C27D" w14:textId="77777777" w:rsidR="00B9211C" w:rsidRPr="00843E3A" w:rsidRDefault="00B9211C" w:rsidP="00843E3A">
          <w:pPr>
            <w:spacing w:after="0" w:line="240" w:lineRule="auto"/>
            <w:jc w:val="right"/>
            <w:rPr>
              <w:rFonts w:ascii="Times New Roman" w:eastAsia="Times New Roman" w:hAnsi="Times New Roman"/>
              <w:sz w:val="20"/>
              <w:szCs w:val="14"/>
            </w:rPr>
          </w:pPr>
          <w:r w:rsidRPr="00843E3A">
            <w:rPr>
              <w:rFonts w:eastAsia="Times New Roman"/>
              <w:b/>
              <w:bCs/>
              <w:sz w:val="20"/>
              <w:szCs w:val="14"/>
            </w:rPr>
            <w:t>www.idss.</w:t>
          </w:r>
          <w:r w:rsidR="003100B4" w:rsidRPr="00843E3A">
            <w:rPr>
              <w:rFonts w:eastAsia="Times New Roman"/>
              <w:b/>
              <w:bCs/>
              <w:sz w:val="20"/>
              <w:szCs w:val="14"/>
            </w:rPr>
            <w:t>edu.</w:t>
          </w:r>
          <w:r w:rsidRPr="00843E3A">
            <w:rPr>
              <w:rFonts w:eastAsia="Times New Roman"/>
              <w:b/>
              <w:bCs/>
              <w:sz w:val="20"/>
              <w:szCs w:val="14"/>
            </w:rPr>
            <w:t>ba</w:t>
          </w:r>
        </w:p>
      </w:tc>
    </w:tr>
  </w:tbl>
  <w:p w14:paraId="53E9EA76" w14:textId="77777777" w:rsidR="00B9211C" w:rsidRDefault="00B9211C" w:rsidP="009503FE">
    <w:pPr>
      <w:pStyle w:val="Zaglavlj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7F8A75" w14:textId="77777777" w:rsidR="00B9211C" w:rsidRDefault="00000000">
    <w:pPr>
      <w:pStyle w:val="Zaglavlje"/>
    </w:pPr>
    <w:r>
      <w:rPr>
        <w:noProof/>
      </w:rPr>
      <w:pict w14:anchorId="5FF9BD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1950112" o:spid="_x0000_s1044" type="#_x0000_t75" style="position:absolute;margin-left:0;margin-top:0;width:530.15pt;height:749.9pt;z-index:-251660800;mso-position-horizontal:center;mso-position-horizontal-relative:margin;mso-position-vertical:center;mso-position-vertical-relative:margin" o:allowincell="f">
          <v:imagedata r:id="rId1" o:title="Footer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66EF438C"/>
    <w:lvl w:ilvl="0" w:tplc="079EB224">
      <w:start w:val="1"/>
      <w:numFmt w:val="lowerRoman"/>
      <w:lvlText w:val="%1"/>
      <w:lvlJc w:val="left"/>
    </w:lvl>
    <w:lvl w:ilvl="1" w:tplc="B4103F48">
      <w:start w:val="1"/>
      <w:numFmt w:val="bullet"/>
      <w:lvlText w:val=""/>
      <w:lvlJc w:val="left"/>
    </w:lvl>
    <w:lvl w:ilvl="2" w:tplc="140A00D4">
      <w:start w:val="1"/>
      <w:numFmt w:val="bullet"/>
      <w:lvlText w:val=""/>
      <w:lvlJc w:val="left"/>
    </w:lvl>
    <w:lvl w:ilvl="3" w:tplc="28440366">
      <w:start w:val="1"/>
      <w:numFmt w:val="bullet"/>
      <w:lvlText w:val=""/>
      <w:lvlJc w:val="left"/>
    </w:lvl>
    <w:lvl w:ilvl="4" w:tplc="C5EA4A02">
      <w:start w:val="1"/>
      <w:numFmt w:val="bullet"/>
      <w:lvlText w:val=""/>
      <w:lvlJc w:val="left"/>
    </w:lvl>
    <w:lvl w:ilvl="5" w:tplc="B980E272">
      <w:start w:val="1"/>
      <w:numFmt w:val="bullet"/>
      <w:lvlText w:val=""/>
      <w:lvlJc w:val="left"/>
    </w:lvl>
    <w:lvl w:ilvl="6" w:tplc="BCBADC12">
      <w:start w:val="1"/>
      <w:numFmt w:val="bullet"/>
      <w:lvlText w:val=""/>
      <w:lvlJc w:val="left"/>
    </w:lvl>
    <w:lvl w:ilvl="7" w:tplc="6090FAB2">
      <w:start w:val="1"/>
      <w:numFmt w:val="bullet"/>
      <w:lvlText w:val=""/>
      <w:lvlJc w:val="left"/>
    </w:lvl>
    <w:lvl w:ilvl="8" w:tplc="2FF2DACC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140E0F76"/>
    <w:lvl w:ilvl="0" w:tplc="7644A3F2">
      <w:start w:val="1"/>
      <w:numFmt w:val="decimal"/>
      <w:lvlText w:val="(%1)"/>
      <w:lvlJc w:val="left"/>
    </w:lvl>
    <w:lvl w:ilvl="1" w:tplc="0212E542">
      <w:start w:val="1"/>
      <w:numFmt w:val="bullet"/>
      <w:lvlText w:val=""/>
      <w:lvlJc w:val="left"/>
    </w:lvl>
    <w:lvl w:ilvl="2" w:tplc="D43A353E">
      <w:start w:val="1"/>
      <w:numFmt w:val="bullet"/>
      <w:lvlText w:val=""/>
      <w:lvlJc w:val="left"/>
    </w:lvl>
    <w:lvl w:ilvl="3" w:tplc="FC9A52AC">
      <w:start w:val="1"/>
      <w:numFmt w:val="bullet"/>
      <w:lvlText w:val=""/>
      <w:lvlJc w:val="left"/>
    </w:lvl>
    <w:lvl w:ilvl="4" w:tplc="E4F055E8">
      <w:start w:val="1"/>
      <w:numFmt w:val="bullet"/>
      <w:lvlText w:val=""/>
      <w:lvlJc w:val="left"/>
    </w:lvl>
    <w:lvl w:ilvl="5" w:tplc="259A0C98">
      <w:start w:val="1"/>
      <w:numFmt w:val="bullet"/>
      <w:lvlText w:val=""/>
      <w:lvlJc w:val="left"/>
    </w:lvl>
    <w:lvl w:ilvl="6" w:tplc="72164B58">
      <w:start w:val="1"/>
      <w:numFmt w:val="bullet"/>
      <w:lvlText w:val=""/>
      <w:lvlJc w:val="left"/>
    </w:lvl>
    <w:lvl w:ilvl="7" w:tplc="BD3A0BA6">
      <w:start w:val="1"/>
      <w:numFmt w:val="bullet"/>
      <w:lvlText w:val=""/>
      <w:lvlJc w:val="left"/>
    </w:lvl>
    <w:lvl w:ilvl="8" w:tplc="19D44C22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3352255A"/>
    <w:lvl w:ilvl="0" w:tplc="89B8FE3E">
      <w:start w:val="3"/>
      <w:numFmt w:val="decimal"/>
      <w:lvlText w:val="(%1)"/>
      <w:lvlJc w:val="left"/>
    </w:lvl>
    <w:lvl w:ilvl="1" w:tplc="1996D23E">
      <w:start w:val="1"/>
      <w:numFmt w:val="bullet"/>
      <w:lvlText w:val=""/>
      <w:lvlJc w:val="left"/>
    </w:lvl>
    <w:lvl w:ilvl="2" w:tplc="16229B4C">
      <w:start w:val="1"/>
      <w:numFmt w:val="bullet"/>
      <w:lvlText w:val=""/>
      <w:lvlJc w:val="left"/>
    </w:lvl>
    <w:lvl w:ilvl="3" w:tplc="4642D5D6">
      <w:start w:val="1"/>
      <w:numFmt w:val="bullet"/>
      <w:lvlText w:val=""/>
      <w:lvlJc w:val="left"/>
    </w:lvl>
    <w:lvl w:ilvl="4" w:tplc="2902ACBE">
      <w:start w:val="1"/>
      <w:numFmt w:val="bullet"/>
      <w:lvlText w:val=""/>
      <w:lvlJc w:val="left"/>
    </w:lvl>
    <w:lvl w:ilvl="5" w:tplc="6382E8BE">
      <w:start w:val="1"/>
      <w:numFmt w:val="bullet"/>
      <w:lvlText w:val=""/>
      <w:lvlJc w:val="left"/>
    </w:lvl>
    <w:lvl w:ilvl="6" w:tplc="7FB8357E">
      <w:start w:val="1"/>
      <w:numFmt w:val="bullet"/>
      <w:lvlText w:val=""/>
      <w:lvlJc w:val="left"/>
    </w:lvl>
    <w:lvl w:ilvl="7" w:tplc="81A06776">
      <w:start w:val="1"/>
      <w:numFmt w:val="bullet"/>
      <w:lvlText w:val=""/>
      <w:lvlJc w:val="left"/>
    </w:lvl>
    <w:lvl w:ilvl="8" w:tplc="6FE8B8A8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109CF92E"/>
    <w:lvl w:ilvl="0" w:tplc="C1FEC1EA">
      <w:start w:val="1"/>
      <w:numFmt w:val="bullet"/>
      <w:lvlText w:val=""/>
      <w:lvlJc w:val="left"/>
    </w:lvl>
    <w:lvl w:ilvl="1" w:tplc="A2D8B616">
      <w:start w:val="1"/>
      <w:numFmt w:val="bullet"/>
      <w:lvlText w:val=""/>
      <w:lvlJc w:val="left"/>
    </w:lvl>
    <w:lvl w:ilvl="2" w:tplc="E41C8E7C">
      <w:start w:val="1"/>
      <w:numFmt w:val="bullet"/>
      <w:lvlText w:val=""/>
      <w:lvlJc w:val="left"/>
    </w:lvl>
    <w:lvl w:ilvl="3" w:tplc="90F4814C">
      <w:start w:val="1"/>
      <w:numFmt w:val="bullet"/>
      <w:lvlText w:val=""/>
      <w:lvlJc w:val="left"/>
    </w:lvl>
    <w:lvl w:ilvl="4" w:tplc="B7F48852">
      <w:start w:val="1"/>
      <w:numFmt w:val="bullet"/>
      <w:lvlText w:val=""/>
      <w:lvlJc w:val="left"/>
    </w:lvl>
    <w:lvl w:ilvl="5" w:tplc="33B4E7A4">
      <w:start w:val="1"/>
      <w:numFmt w:val="bullet"/>
      <w:lvlText w:val=""/>
      <w:lvlJc w:val="left"/>
    </w:lvl>
    <w:lvl w:ilvl="6" w:tplc="FD72C388">
      <w:start w:val="1"/>
      <w:numFmt w:val="bullet"/>
      <w:lvlText w:val=""/>
      <w:lvlJc w:val="left"/>
    </w:lvl>
    <w:lvl w:ilvl="7" w:tplc="F2E0165E">
      <w:start w:val="1"/>
      <w:numFmt w:val="bullet"/>
      <w:lvlText w:val=""/>
      <w:lvlJc w:val="left"/>
    </w:lvl>
    <w:lvl w:ilvl="8" w:tplc="9B26903C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0DED7262"/>
    <w:lvl w:ilvl="0" w:tplc="196A6A9E">
      <w:start w:val="1"/>
      <w:numFmt w:val="decimal"/>
      <w:lvlText w:val="(%1)"/>
      <w:lvlJc w:val="left"/>
    </w:lvl>
    <w:lvl w:ilvl="1" w:tplc="BC4C57DA">
      <w:start w:val="1"/>
      <w:numFmt w:val="bullet"/>
      <w:lvlText w:val=""/>
      <w:lvlJc w:val="left"/>
    </w:lvl>
    <w:lvl w:ilvl="2" w:tplc="A1ACBB36">
      <w:start w:val="1"/>
      <w:numFmt w:val="bullet"/>
      <w:lvlText w:val=""/>
      <w:lvlJc w:val="left"/>
    </w:lvl>
    <w:lvl w:ilvl="3" w:tplc="878217FC">
      <w:start w:val="1"/>
      <w:numFmt w:val="bullet"/>
      <w:lvlText w:val=""/>
      <w:lvlJc w:val="left"/>
    </w:lvl>
    <w:lvl w:ilvl="4" w:tplc="6F546D24">
      <w:start w:val="1"/>
      <w:numFmt w:val="bullet"/>
      <w:lvlText w:val=""/>
      <w:lvlJc w:val="left"/>
    </w:lvl>
    <w:lvl w:ilvl="5" w:tplc="882C7336">
      <w:start w:val="1"/>
      <w:numFmt w:val="bullet"/>
      <w:lvlText w:val=""/>
      <w:lvlJc w:val="left"/>
    </w:lvl>
    <w:lvl w:ilvl="6" w:tplc="7960DD76">
      <w:start w:val="1"/>
      <w:numFmt w:val="bullet"/>
      <w:lvlText w:val=""/>
      <w:lvlJc w:val="left"/>
    </w:lvl>
    <w:lvl w:ilvl="7" w:tplc="82708A34">
      <w:start w:val="1"/>
      <w:numFmt w:val="bullet"/>
      <w:lvlText w:val=""/>
      <w:lvlJc w:val="left"/>
    </w:lvl>
    <w:lvl w:ilvl="8" w:tplc="7518BCA6">
      <w:start w:val="1"/>
      <w:numFmt w:val="bullet"/>
      <w:lvlText w:val=""/>
      <w:lvlJc w:val="left"/>
    </w:lvl>
  </w:abstractNum>
  <w:abstractNum w:abstractNumId="5" w15:restartNumberingAfterBreak="0">
    <w:nsid w:val="00000006"/>
    <w:multiLevelType w:val="hybridMultilevel"/>
    <w:tmpl w:val="7FDCC232"/>
    <w:lvl w:ilvl="0" w:tplc="AFACE3AC">
      <w:start w:val="1"/>
      <w:numFmt w:val="decimal"/>
      <w:lvlText w:val="(%1)"/>
      <w:lvlJc w:val="left"/>
    </w:lvl>
    <w:lvl w:ilvl="1" w:tplc="F7949BFC">
      <w:start w:val="1"/>
      <w:numFmt w:val="bullet"/>
      <w:lvlText w:val=""/>
      <w:lvlJc w:val="left"/>
    </w:lvl>
    <w:lvl w:ilvl="2" w:tplc="9D9E56E0">
      <w:start w:val="1"/>
      <w:numFmt w:val="bullet"/>
      <w:lvlText w:val=""/>
      <w:lvlJc w:val="left"/>
    </w:lvl>
    <w:lvl w:ilvl="3" w:tplc="68CE1E3C">
      <w:start w:val="1"/>
      <w:numFmt w:val="bullet"/>
      <w:lvlText w:val=""/>
      <w:lvlJc w:val="left"/>
    </w:lvl>
    <w:lvl w:ilvl="4" w:tplc="471ED484">
      <w:start w:val="1"/>
      <w:numFmt w:val="bullet"/>
      <w:lvlText w:val=""/>
      <w:lvlJc w:val="left"/>
    </w:lvl>
    <w:lvl w:ilvl="5" w:tplc="5A54C652">
      <w:start w:val="1"/>
      <w:numFmt w:val="bullet"/>
      <w:lvlText w:val=""/>
      <w:lvlJc w:val="left"/>
    </w:lvl>
    <w:lvl w:ilvl="6" w:tplc="CC265E9E">
      <w:start w:val="1"/>
      <w:numFmt w:val="bullet"/>
      <w:lvlText w:val=""/>
      <w:lvlJc w:val="left"/>
    </w:lvl>
    <w:lvl w:ilvl="7" w:tplc="2B281C72">
      <w:start w:val="1"/>
      <w:numFmt w:val="bullet"/>
      <w:lvlText w:val=""/>
      <w:lvlJc w:val="left"/>
    </w:lvl>
    <w:lvl w:ilvl="8" w:tplc="8206C770">
      <w:start w:val="1"/>
      <w:numFmt w:val="bullet"/>
      <w:lvlText w:val=""/>
      <w:lvlJc w:val="left"/>
    </w:lvl>
  </w:abstractNum>
  <w:abstractNum w:abstractNumId="6" w15:restartNumberingAfterBreak="0">
    <w:nsid w:val="00000007"/>
    <w:multiLevelType w:val="hybridMultilevel"/>
    <w:tmpl w:val="1BEFD79E"/>
    <w:lvl w:ilvl="0" w:tplc="D3A86B18">
      <w:start w:val="1"/>
      <w:numFmt w:val="lowerLetter"/>
      <w:lvlText w:val="(%1)"/>
      <w:lvlJc w:val="left"/>
    </w:lvl>
    <w:lvl w:ilvl="1" w:tplc="D9B697FE">
      <w:start w:val="1"/>
      <w:numFmt w:val="bullet"/>
      <w:lvlText w:val=""/>
      <w:lvlJc w:val="left"/>
    </w:lvl>
    <w:lvl w:ilvl="2" w:tplc="77FC9460">
      <w:start w:val="1"/>
      <w:numFmt w:val="bullet"/>
      <w:lvlText w:val=""/>
      <w:lvlJc w:val="left"/>
    </w:lvl>
    <w:lvl w:ilvl="3" w:tplc="D5D27AB2">
      <w:start w:val="1"/>
      <w:numFmt w:val="bullet"/>
      <w:lvlText w:val=""/>
      <w:lvlJc w:val="left"/>
    </w:lvl>
    <w:lvl w:ilvl="4" w:tplc="6E90F1A8">
      <w:start w:val="1"/>
      <w:numFmt w:val="bullet"/>
      <w:lvlText w:val=""/>
      <w:lvlJc w:val="left"/>
    </w:lvl>
    <w:lvl w:ilvl="5" w:tplc="6A3E2C3C">
      <w:start w:val="1"/>
      <w:numFmt w:val="bullet"/>
      <w:lvlText w:val=""/>
      <w:lvlJc w:val="left"/>
    </w:lvl>
    <w:lvl w:ilvl="6" w:tplc="85D6FAEC">
      <w:start w:val="1"/>
      <w:numFmt w:val="bullet"/>
      <w:lvlText w:val=""/>
      <w:lvlJc w:val="left"/>
    </w:lvl>
    <w:lvl w:ilvl="7" w:tplc="CC18445E">
      <w:start w:val="1"/>
      <w:numFmt w:val="bullet"/>
      <w:lvlText w:val=""/>
      <w:lvlJc w:val="left"/>
    </w:lvl>
    <w:lvl w:ilvl="8" w:tplc="33C0B092">
      <w:start w:val="1"/>
      <w:numFmt w:val="bullet"/>
      <w:lvlText w:val=""/>
      <w:lvlJc w:val="left"/>
    </w:lvl>
  </w:abstractNum>
  <w:abstractNum w:abstractNumId="7" w15:restartNumberingAfterBreak="0">
    <w:nsid w:val="00000008"/>
    <w:multiLevelType w:val="hybridMultilevel"/>
    <w:tmpl w:val="41A7C4C8"/>
    <w:lvl w:ilvl="0" w:tplc="14729992">
      <w:start w:val="2"/>
      <w:numFmt w:val="lowerLetter"/>
      <w:lvlText w:val="(%1)"/>
      <w:lvlJc w:val="left"/>
    </w:lvl>
    <w:lvl w:ilvl="1" w:tplc="1AAC8354">
      <w:start w:val="1"/>
      <w:numFmt w:val="bullet"/>
      <w:lvlText w:val=""/>
      <w:lvlJc w:val="left"/>
    </w:lvl>
    <w:lvl w:ilvl="2" w:tplc="A7DACA74">
      <w:start w:val="1"/>
      <w:numFmt w:val="bullet"/>
      <w:lvlText w:val=""/>
      <w:lvlJc w:val="left"/>
    </w:lvl>
    <w:lvl w:ilvl="3" w:tplc="59DEF1BA">
      <w:start w:val="1"/>
      <w:numFmt w:val="bullet"/>
      <w:lvlText w:val=""/>
      <w:lvlJc w:val="left"/>
    </w:lvl>
    <w:lvl w:ilvl="4" w:tplc="05B2EFB8">
      <w:start w:val="1"/>
      <w:numFmt w:val="bullet"/>
      <w:lvlText w:val=""/>
      <w:lvlJc w:val="left"/>
    </w:lvl>
    <w:lvl w:ilvl="5" w:tplc="1A68890E">
      <w:start w:val="1"/>
      <w:numFmt w:val="bullet"/>
      <w:lvlText w:val=""/>
      <w:lvlJc w:val="left"/>
    </w:lvl>
    <w:lvl w:ilvl="6" w:tplc="837A7BA2">
      <w:start w:val="1"/>
      <w:numFmt w:val="bullet"/>
      <w:lvlText w:val=""/>
      <w:lvlJc w:val="left"/>
    </w:lvl>
    <w:lvl w:ilvl="7" w:tplc="6FDCEB8A">
      <w:start w:val="1"/>
      <w:numFmt w:val="bullet"/>
      <w:lvlText w:val=""/>
      <w:lvlJc w:val="left"/>
    </w:lvl>
    <w:lvl w:ilvl="8" w:tplc="8F368856">
      <w:start w:val="1"/>
      <w:numFmt w:val="bullet"/>
      <w:lvlText w:val=""/>
      <w:lvlJc w:val="left"/>
    </w:lvl>
  </w:abstractNum>
  <w:abstractNum w:abstractNumId="8" w15:restartNumberingAfterBreak="0">
    <w:nsid w:val="00000009"/>
    <w:multiLevelType w:val="hybridMultilevel"/>
    <w:tmpl w:val="6B68079A"/>
    <w:lvl w:ilvl="0" w:tplc="2018C2AA">
      <w:start w:val="3"/>
      <w:numFmt w:val="decimal"/>
      <w:lvlText w:val="(%1)"/>
      <w:lvlJc w:val="left"/>
    </w:lvl>
    <w:lvl w:ilvl="1" w:tplc="733C4DCA">
      <w:start w:val="1"/>
      <w:numFmt w:val="bullet"/>
      <w:lvlText w:val=""/>
      <w:lvlJc w:val="left"/>
    </w:lvl>
    <w:lvl w:ilvl="2" w:tplc="8D6C10C2">
      <w:start w:val="1"/>
      <w:numFmt w:val="bullet"/>
      <w:lvlText w:val=""/>
      <w:lvlJc w:val="left"/>
    </w:lvl>
    <w:lvl w:ilvl="3" w:tplc="41C21FD0">
      <w:start w:val="1"/>
      <w:numFmt w:val="bullet"/>
      <w:lvlText w:val=""/>
      <w:lvlJc w:val="left"/>
    </w:lvl>
    <w:lvl w:ilvl="4" w:tplc="B48036E0">
      <w:start w:val="1"/>
      <w:numFmt w:val="bullet"/>
      <w:lvlText w:val=""/>
      <w:lvlJc w:val="left"/>
    </w:lvl>
    <w:lvl w:ilvl="5" w:tplc="ABA43DE0">
      <w:start w:val="1"/>
      <w:numFmt w:val="bullet"/>
      <w:lvlText w:val=""/>
      <w:lvlJc w:val="left"/>
    </w:lvl>
    <w:lvl w:ilvl="6" w:tplc="22E88DE0">
      <w:start w:val="1"/>
      <w:numFmt w:val="bullet"/>
      <w:lvlText w:val=""/>
      <w:lvlJc w:val="left"/>
    </w:lvl>
    <w:lvl w:ilvl="7" w:tplc="451EE9FC">
      <w:start w:val="1"/>
      <w:numFmt w:val="bullet"/>
      <w:lvlText w:val=""/>
      <w:lvlJc w:val="left"/>
    </w:lvl>
    <w:lvl w:ilvl="8" w:tplc="2B4E99B6">
      <w:start w:val="1"/>
      <w:numFmt w:val="bullet"/>
      <w:lvlText w:val=""/>
      <w:lvlJc w:val="left"/>
    </w:lvl>
  </w:abstractNum>
  <w:abstractNum w:abstractNumId="9" w15:restartNumberingAfterBreak="0">
    <w:nsid w:val="0000000A"/>
    <w:multiLevelType w:val="hybridMultilevel"/>
    <w:tmpl w:val="4E6AFB66"/>
    <w:lvl w:ilvl="0" w:tplc="7CB485E0">
      <w:start w:val="1"/>
      <w:numFmt w:val="decimal"/>
      <w:lvlText w:val="(%1)"/>
      <w:lvlJc w:val="left"/>
    </w:lvl>
    <w:lvl w:ilvl="1" w:tplc="829E6C08">
      <w:start w:val="1"/>
      <w:numFmt w:val="bullet"/>
      <w:lvlText w:val=""/>
      <w:lvlJc w:val="left"/>
    </w:lvl>
    <w:lvl w:ilvl="2" w:tplc="F94C95DC">
      <w:start w:val="1"/>
      <w:numFmt w:val="bullet"/>
      <w:lvlText w:val=""/>
      <w:lvlJc w:val="left"/>
    </w:lvl>
    <w:lvl w:ilvl="3" w:tplc="A9DCE59E">
      <w:start w:val="1"/>
      <w:numFmt w:val="bullet"/>
      <w:lvlText w:val=""/>
      <w:lvlJc w:val="left"/>
    </w:lvl>
    <w:lvl w:ilvl="4" w:tplc="8FCC1A78">
      <w:start w:val="1"/>
      <w:numFmt w:val="bullet"/>
      <w:lvlText w:val=""/>
      <w:lvlJc w:val="left"/>
    </w:lvl>
    <w:lvl w:ilvl="5" w:tplc="CED2C432">
      <w:start w:val="1"/>
      <w:numFmt w:val="bullet"/>
      <w:lvlText w:val=""/>
      <w:lvlJc w:val="left"/>
    </w:lvl>
    <w:lvl w:ilvl="6" w:tplc="5FD01BE2">
      <w:start w:val="1"/>
      <w:numFmt w:val="bullet"/>
      <w:lvlText w:val=""/>
      <w:lvlJc w:val="left"/>
    </w:lvl>
    <w:lvl w:ilvl="7" w:tplc="21C0287C">
      <w:start w:val="1"/>
      <w:numFmt w:val="bullet"/>
      <w:lvlText w:val=""/>
      <w:lvlJc w:val="left"/>
    </w:lvl>
    <w:lvl w:ilvl="8" w:tplc="81029496">
      <w:start w:val="1"/>
      <w:numFmt w:val="bullet"/>
      <w:lvlText w:val=""/>
      <w:lvlJc w:val="left"/>
    </w:lvl>
  </w:abstractNum>
  <w:abstractNum w:abstractNumId="10" w15:restartNumberingAfterBreak="0">
    <w:nsid w:val="0000000B"/>
    <w:multiLevelType w:val="hybridMultilevel"/>
    <w:tmpl w:val="25E45D32"/>
    <w:lvl w:ilvl="0" w:tplc="C73A7688">
      <w:start w:val="1"/>
      <w:numFmt w:val="lowerLetter"/>
      <w:lvlText w:val="(%1)"/>
      <w:lvlJc w:val="left"/>
    </w:lvl>
    <w:lvl w:ilvl="1" w:tplc="B938395C">
      <w:start w:val="1"/>
      <w:numFmt w:val="bullet"/>
      <w:lvlText w:val=""/>
      <w:lvlJc w:val="left"/>
    </w:lvl>
    <w:lvl w:ilvl="2" w:tplc="D3805FCA">
      <w:start w:val="1"/>
      <w:numFmt w:val="bullet"/>
      <w:lvlText w:val=""/>
      <w:lvlJc w:val="left"/>
    </w:lvl>
    <w:lvl w:ilvl="3" w:tplc="601A6272">
      <w:start w:val="1"/>
      <w:numFmt w:val="bullet"/>
      <w:lvlText w:val=""/>
      <w:lvlJc w:val="left"/>
    </w:lvl>
    <w:lvl w:ilvl="4" w:tplc="279C11B0">
      <w:start w:val="1"/>
      <w:numFmt w:val="bullet"/>
      <w:lvlText w:val=""/>
      <w:lvlJc w:val="left"/>
    </w:lvl>
    <w:lvl w:ilvl="5" w:tplc="EAE85D08">
      <w:start w:val="1"/>
      <w:numFmt w:val="bullet"/>
      <w:lvlText w:val=""/>
      <w:lvlJc w:val="left"/>
    </w:lvl>
    <w:lvl w:ilvl="6" w:tplc="834A3070">
      <w:start w:val="1"/>
      <w:numFmt w:val="bullet"/>
      <w:lvlText w:val=""/>
      <w:lvlJc w:val="left"/>
    </w:lvl>
    <w:lvl w:ilvl="7" w:tplc="9FB46930">
      <w:start w:val="1"/>
      <w:numFmt w:val="bullet"/>
      <w:lvlText w:val=""/>
      <w:lvlJc w:val="left"/>
    </w:lvl>
    <w:lvl w:ilvl="8" w:tplc="EB5A9C80">
      <w:start w:val="1"/>
      <w:numFmt w:val="bullet"/>
      <w:lvlText w:val=""/>
      <w:lvlJc w:val="left"/>
    </w:lvl>
  </w:abstractNum>
  <w:abstractNum w:abstractNumId="11" w15:restartNumberingAfterBreak="0">
    <w:nsid w:val="0000000C"/>
    <w:multiLevelType w:val="hybridMultilevel"/>
    <w:tmpl w:val="519B500C"/>
    <w:lvl w:ilvl="0" w:tplc="4A0E900A">
      <w:start w:val="2"/>
      <w:numFmt w:val="lowerLetter"/>
      <w:lvlText w:val="(%1)"/>
      <w:lvlJc w:val="left"/>
    </w:lvl>
    <w:lvl w:ilvl="1" w:tplc="571C3AC0">
      <w:start w:val="1"/>
      <w:numFmt w:val="bullet"/>
      <w:lvlText w:val=""/>
      <w:lvlJc w:val="left"/>
    </w:lvl>
    <w:lvl w:ilvl="2" w:tplc="22C4307C">
      <w:start w:val="1"/>
      <w:numFmt w:val="bullet"/>
      <w:lvlText w:val=""/>
      <w:lvlJc w:val="left"/>
    </w:lvl>
    <w:lvl w:ilvl="3" w:tplc="50CAD04C">
      <w:start w:val="1"/>
      <w:numFmt w:val="bullet"/>
      <w:lvlText w:val=""/>
      <w:lvlJc w:val="left"/>
    </w:lvl>
    <w:lvl w:ilvl="4" w:tplc="97A05D94">
      <w:start w:val="1"/>
      <w:numFmt w:val="bullet"/>
      <w:lvlText w:val=""/>
      <w:lvlJc w:val="left"/>
    </w:lvl>
    <w:lvl w:ilvl="5" w:tplc="6EA05964">
      <w:start w:val="1"/>
      <w:numFmt w:val="bullet"/>
      <w:lvlText w:val=""/>
      <w:lvlJc w:val="left"/>
    </w:lvl>
    <w:lvl w:ilvl="6" w:tplc="B816A4E2">
      <w:start w:val="1"/>
      <w:numFmt w:val="bullet"/>
      <w:lvlText w:val=""/>
      <w:lvlJc w:val="left"/>
    </w:lvl>
    <w:lvl w:ilvl="7" w:tplc="F940BC0E">
      <w:start w:val="1"/>
      <w:numFmt w:val="bullet"/>
      <w:lvlText w:val=""/>
      <w:lvlJc w:val="left"/>
    </w:lvl>
    <w:lvl w:ilvl="8" w:tplc="D69CB276">
      <w:start w:val="1"/>
      <w:numFmt w:val="bullet"/>
      <w:lvlText w:val=""/>
      <w:lvlJc w:val="left"/>
    </w:lvl>
  </w:abstractNum>
  <w:abstractNum w:abstractNumId="12" w15:restartNumberingAfterBreak="0">
    <w:nsid w:val="0000000D"/>
    <w:multiLevelType w:val="hybridMultilevel"/>
    <w:tmpl w:val="431BD7B6"/>
    <w:lvl w:ilvl="0" w:tplc="E2E4C33E">
      <w:start w:val="4"/>
      <w:numFmt w:val="decimal"/>
      <w:lvlText w:val="(%1)"/>
      <w:lvlJc w:val="left"/>
    </w:lvl>
    <w:lvl w:ilvl="1" w:tplc="B83ECBD2">
      <w:start w:val="1"/>
      <w:numFmt w:val="bullet"/>
      <w:lvlText w:val=""/>
      <w:lvlJc w:val="left"/>
    </w:lvl>
    <w:lvl w:ilvl="2" w:tplc="EAFEC3FC">
      <w:start w:val="1"/>
      <w:numFmt w:val="bullet"/>
      <w:lvlText w:val=""/>
      <w:lvlJc w:val="left"/>
    </w:lvl>
    <w:lvl w:ilvl="3" w:tplc="57502EDE">
      <w:start w:val="1"/>
      <w:numFmt w:val="bullet"/>
      <w:lvlText w:val=""/>
      <w:lvlJc w:val="left"/>
    </w:lvl>
    <w:lvl w:ilvl="4" w:tplc="7A1AA49A">
      <w:start w:val="1"/>
      <w:numFmt w:val="bullet"/>
      <w:lvlText w:val=""/>
      <w:lvlJc w:val="left"/>
    </w:lvl>
    <w:lvl w:ilvl="5" w:tplc="3E444B7E">
      <w:start w:val="1"/>
      <w:numFmt w:val="bullet"/>
      <w:lvlText w:val=""/>
      <w:lvlJc w:val="left"/>
    </w:lvl>
    <w:lvl w:ilvl="6" w:tplc="AD228620">
      <w:start w:val="1"/>
      <w:numFmt w:val="bullet"/>
      <w:lvlText w:val=""/>
      <w:lvlJc w:val="left"/>
    </w:lvl>
    <w:lvl w:ilvl="7" w:tplc="243ECE94">
      <w:start w:val="1"/>
      <w:numFmt w:val="bullet"/>
      <w:lvlText w:val=""/>
      <w:lvlJc w:val="left"/>
    </w:lvl>
    <w:lvl w:ilvl="8" w:tplc="9EBE648C">
      <w:start w:val="1"/>
      <w:numFmt w:val="bullet"/>
      <w:lvlText w:val=""/>
      <w:lvlJc w:val="left"/>
    </w:lvl>
  </w:abstractNum>
  <w:abstractNum w:abstractNumId="13" w15:restartNumberingAfterBreak="0">
    <w:nsid w:val="0000000E"/>
    <w:multiLevelType w:val="hybridMultilevel"/>
    <w:tmpl w:val="3F2DBA30"/>
    <w:lvl w:ilvl="0" w:tplc="C9569644">
      <w:start w:val="1"/>
      <w:numFmt w:val="decimal"/>
      <w:lvlText w:val="(%1)"/>
      <w:lvlJc w:val="left"/>
    </w:lvl>
    <w:lvl w:ilvl="1" w:tplc="1BF619A0">
      <w:start w:val="1"/>
      <w:numFmt w:val="bullet"/>
      <w:lvlText w:val=""/>
      <w:lvlJc w:val="left"/>
    </w:lvl>
    <w:lvl w:ilvl="2" w:tplc="5FB4E1B0">
      <w:start w:val="1"/>
      <w:numFmt w:val="bullet"/>
      <w:lvlText w:val=""/>
      <w:lvlJc w:val="left"/>
    </w:lvl>
    <w:lvl w:ilvl="3" w:tplc="BEAA1BD0">
      <w:start w:val="1"/>
      <w:numFmt w:val="bullet"/>
      <w:lvlText w:val=""/>
      <w:lvlJc w:val="left"/>
    </w:lvl>
    <w:lvl w:ilvl="4" w:tplc="7E00531C">
      <w:start w:val="1"/>
      <w:numFmt w:val="bullet"/>
      <w:lvlText w:val=""/>
      <w:lvlJc w:val="left"/>
    </w:lvl>
    <w:lvl w:ilvl="5" w:tplc="E7B6D77C">
      <w:start w:val="1"/>
      <w:numFmt w:val="bullet"/>
      <w:lvlText w:val=""/>
      <w:lvlJc w:val="left"/>
    </w:lvl>
    <w:lvl w:ilvl="6" w:tplc="6834200C">
      <w:start w:val="1"/>
      <w:numFmt w:val="bullet"/>
      <w:lvlText w:val=""/>
      <w:lvlJc w:val="left"/>
    </w:lvl>
    <w:lvl w:ilvl="7" w:tplc="C9A418C2">
      <w:start w:val="1"/>
      <w:numFmt w:val="bullet"/>
      <w:lvlText w:val=""/>
      <w:lvlJc w:val="left"/>
    </w:lvl>
    <w:lvl w:ilvl="8" w:tplc="36A814FC">
      <w:start w:val="1"/>
      <w:numFmt w:val="bullet"/>
      <w:lvlText w:val=""/>
      <w:lvlJc w:val="left"/>
    </w:lvl>
  </w:abstractNum>
  <w:abstractNum w:abstractNumId="14" w15:restartNumberingAfterBreak="0">
    <w:nsid w:val="0000000F"/>
    <w:multiLevelType w:val="hybridMultilevel"/>
    <w:tmpl w:val="7C83E458"/>
    <w:lvl w:ilvl="0" w:tplc="3B58F820">
      <w:start w:val="3"/>
      <w:numFmt w:val="decimal"/>
      <w:lvlText w:val="(%1)"/>
      <w:lvlJc w:val="left"/>
    </w:lvl>
    <w:lvl w:ilvl="1" w:tplc="8824304A">
      <w:start w:val="1"/>
      <w:numFmt w:val="bullet"/>
      <w:lvlText w:val=""/>
      <w:lvlJc w:val="left"/>
    </w:lvl>
    <w:lvl w:ilvl="2" w:tplc="F51E4BD4">
      <w:start w:val="1"/>
      <w:numFmt w:val="bullet"/>
      <w:lvlText w:val=""/>
      <w:lvlJc w:val="left"/>
    </w:lvl>
    <w:lvl w:ilvl="3" w:tplc="8DD0DB44">
      <w:start w:val="1"/>
      <w:numFmt w:val="bullet"/>
      <w:lvlText w:val=""/>
      <w:lvlJc w:val="left"/>
    </w:lvl>
    <w:lvl w:ilvl="4" w:tplc="5B3432A2">
      <w:start w:val="1"/>
      <w:numFmt w:val="bullet"/>
      <w:lvlText w:val=""/>
      <w:lvlJc w:val="left"/>
    </w:lvl>
    <w:lvl w:ilvl="5" w:tplc="D818B59A">
      <w:start w:val="1"/>
      <w:numFmt w:val="bullet"/>
      <w:lvlText w:val=""/>
      <w:lvlJc w:val="left"/>
    </w:lvl>
    <w:lvl w:ilvl="6" w:tplc="69CE6956">
      <w:start w:val="1"/>
      <w:numFmt w:val="bullet"/>
      <w:lvlText w:val=""/>
      <w:lvlJc w:val="left"/>
    </w:lvl>
    <w:lvl w:ilvl="7" w:tplc="9A5AE282">
      <w:start w:val="1"/>
      <w:numFmt w:val="bullet"/>
      <w:lvlText w:val=""/>
      <w:lvlJc w:val="left"/>
    </w:lvl>
    <w:lvl w:ilvl="8" w:tplc="25AEE5E8">
      <w:start w:val="1"/>
      <w:numFmt w:val="bullet"/>
      <w:lvlText w:val=""/>
      <w:lvlJc w:val="left"/>
    </w:lvl>
  </w:abstractNum>
  <w:abstractNum w:abstractNumId="15" w15:restartNumberingAfterBreak="0">
    <w:nsid w:val="00000010"/>
    <w:multiLevelType w:val="hybridMultilevel"/>
    <w:tmpl w:val="257130A2"/>
    <w:lvl w:ilvl="0" w:tplc="81E6F3A4">
      <w:start w:val="1"/>
      <w:numFmt w:val="decimal"/>
      <w:lvlText w:val="(%1)"/>
      <w:lvlJc w:val="left"/>
    </w:lvl>
    <w:lvl w:ilvl="1" w:tplc="9B92CAE4">
      <w:start w:val="1"/>
      <w:numFmt w:val="bullet"/>
      <w:lvlText w:val=""/>
      <w:lvlJc w:val="left"/>
    </w:lvl>
    <w:lvl w:ilvl="2" w:tplc="0DDAE660">
      <w:start w:val="1"/>
      <w:numFmt w:val="bullet"/>
      <w:lvlText w:val=""/>
      <w:lvlJc w:val="left"/>
    </w:lvl>
    <w:lvl w:ilvl="3" w:tplc="ABCAF160">
      <w:start w:val="1"/>
      <w:numFmt w:val="bullet"/>
      <w:lvlText w:val=""/>
      <w:lvlJc w:val="left"/>
    </w:lvl>
    <w:lvl w:ilvl="4" w:tplc="A1B2C43E">
      <w:start w:val="1"/>
      <w:numFmt w:val="bullet"/>
      <w:lvlText w:val=""/>
      <w:lvlJc w:val="left"/>
    </w:lvl>
    <w:lvl w:ilvl="5" w:tplc="0A441520">
      <w:start w:val="1"/>
      <w:numFmt w:val="bullet"/>
      <w:lvlText w:val=""/>
      <w:lvlJc w:val="left"/>
    </w:lvl>
    <w:lvl w:ilvl="6" w:tplc="AA667E30">
      <w:start w:val="1"/>
      <w:numFmt w:val="bullet"/>
      <w:lvlText w:val=""/>
      <w:lvlJc w:val="left"/>
    </w:lvl>
    <w:lvl w:ilvl="7" w:tplc="88A23870">
      <w:start w:val="1"/>
      <w:numFmt w:val="bullet"/>
      <w:lvlText w:val=""/>
      <w:lvlJc w:val="left"/>
    </w:lvl>
    <w:lvl w:ilvl="8" w:tplc="6A4EB062">
      <w:start w:val="1"/>
      <w:numFmt w:val="bullet"/>
      <w:lvlText w:val=""/>
      <w:lvlJc w:val="left"/>
    </w:lvl>
  </w:abstractNum>
  <w:abstractNum w:abstractNumId="16" w15:restartNumberingAfterBreak="0">
    <w:nsid w:val="00000011"/>
    <w:multiLevelType w:val="hybridMultilevel"/>
    <w:tmpl w:val="62BBD95A"/>
    <w:lvl w:ilvl="0" w:tplc="027821E2">
      <w:start w:val="1"/>
      <w:numFmt w:val="decimal"/>
      <w:lvlText w:val="(%1)"/>
      <w:lvlJc w:val="left"/>
    </w:lvl>
    <w:lvl w:ilvl="1" w:tplc="3296F614">
      <w:start w:val="1"/>
      <w:numFmt w:val="bullet"/>
      <w:lvlText w:val=""/>
      <w:lvlJc w:val="left"/>
    </w:lvl>
    <w:lvl w:ilvl="2" w:tplc="0568A15C">
      <w:start w:val="1"/>
      <w:numFmt w:val="bullet"/>
      <w:lvlText w:val=""/>
      <w:lvlJc w:val="left"/>
    </w:lvl>
    <w:lvl w:ilvl="3" w:tplc="F6F6ED38">
      <w:start w:val="1"/>
      <w:numFmt w:val="bullet"/>
      <w:lvlText w:val=""/>
      <w:lvlJc w:val="left"/>
    </w:lvl>
    <w:lvl w:ilvl="4" w:tplc="262820B8">
      <w:start w:val="1"/>
      <w:numFmt w:val="bullet"/>
      <w:lvlText w:val=""/>
      <w:lvlJc w:val="left"/>
    </w:lvl>
    <w:lvl w:ilvl="5" w:tplc="743A5BCE">
      <w:start w:val="1"/>
      <w:numFmt w:val="bullet"/>
      <w:lvlText w:val=""/>
      <w:lvlJc w:val="left"/>
    </w:lvl>
    <w:lvl w:ilvl="6" w:tplc="50F2CB6C">
      <w:start w:val="1"/>
      <w:numFmt w:val="bullet"/>
      <w:lvlText w:val=""/>
      <w:lvlJc w:val="left"/>
    </w:lvl>
    <w:lvl w:ilvl="7" w:tplc="9BD0F51E">
      <w:start w:val="1"/>
      <w:numFmt w:val="bullet"/>
      <w:lvlText w:val=""/>
      <w:lvlJc w:val="left"/>
    </w:lvl>
    <w:lvl w:ilvl="8" w:tplc="06AC4784">
      <w:start w:val="1"/>
      <w:numFmt w:val="bullet"/>
      <w:lvlText w:val=""/>
      <w:lvlJc w:val="left"/>
    </w:lvl>
  </w:abstractNum>
  <w:abstractNum w:abstractNumId="17" w15:restartNumberingAfterBreak="0">
    <w:nsid w:val="00000012"/>
    <w:multiLevelType w:val="hybridMultilevel"/>
    <w:tmpl w:val="436C6124"/>
    <w:lvl w:ilvl="0" w:tplc="428660D4">
      <w:start w:val="1"/>
      <w:numFmt w:val="decimal"/>
      <w:lvlText w:val="(%1)"/>
      <w:lvlJc w:val="left"/>
    </w:lvl>
    <w:lvl w:ilvl="1" w:tplc="1A1853D8">
      <w:start w:val="1"/>
      <w:numFmt w:val="bullet"/>
      <w:lvlText w:val=""/>
      <w:lvlJc w:val="left"/>
    </w:lvl>
    <w:lvl w:ilvl="2" w:tplc="DD103FE2">
      <w:start w:val="1"/>
      <w:numFmt w:val="bullet"/>
      <w:lvlText w:val=""/>
      <w:lvlJc w:val="left"/>
    </w:lvl>
    <w:lvl w:ilvl="3" w:tplc="1B9C7388">
      <w:start w:val="1"/>
      <w:numFmt w:val="bullet"/>
      <w:lvlText w:val=""/>
      <w:lvlJc w:val="left"/>
    </w:lvl>
    <w:lvl w:ilvl="4" w:tplc="B7E4156A">
      <w:start w:val="1"/>
      <w:numFmt w:val="bullet"/>
      <w:lvlText w:val=""/>
      <w:lvlJc w:val="left"/>
    </w:lvl>
    <w:lvl w:ilvl="5" w:tplc="030C3CEC">
      <w:start w:val="1"/>
      <w:numFmt w:val="bullet"/>
      <w:lvlText w:val=""/>
      <w:lvlJc w:val="left"/>
    </w:lvl>
    <w:lvl w:ilvl="6" w:tplc="A96ABA34">
      <w:start w:val="1"/>
      <w:numFmt w:val="bullet"/>
      <w:lvlText w:val=""/>
      <w:lvlJc w:val="left"/>
    </w:lvl>
    <w:lvl w:ilvl="7" w:tplc="E8F8F876">
      <w:start w:val="1"/>
      <w:numFmt w:val="bullet"/>
      <w:lvlText w:val=""/>
      <w:lvlJc w:val="left"/>
    </w:lvl>
    <w:lvl w:ilvl="8" w:tplc="8B2CAFEA">
      <w:start w:val="1"/>
      <w:numFmt w:val="bullet"/>
      <w:lvlText w:val=""/>
      <w:lvlJc w:val="left"/>
    </w:lvl>
  </w:abstractNum>
  <w:abstractNum w:abstractNumId="18" w15:restartNumberingAfterBreak="0">
    <w:nsid w:val="00000013"/>
    <w:multiLevelType w:val="hybridMultilevel"/>
    <w:tmpl w:val="628C895C"/>
    <w:lvl w:ilvl="0" w:tplc="80BAC080">
      <w:start w:val="1"/>
      <w:numFmt w:val="lowerLetter"/>
      <w:lvlText w:val="(%1)"/>
      <w:lvlJc w:val="left"/>
    </w:lvl>
    <w:lvl w:ilvl="1" w:tplc="9A926D14">
      <w:start w:val="1"/>
      <w:numFmt w:val="bullet"/>
      <w:lvlText w:val=""/>
      <w:lvlJc w:val="left"/>
    </w:lvl>
    <w:lvl w:ilvl="2" w:tplc="04DE11A2">
      <w:start w:val="1"/>
      <w:numFmt w:val="bullet"/>
      <w:lvlText w:val=""/>
      <w:lvlJc w:val="left"/>
    </w:lvl>
    <w:lvl w:ilvl="3" w:tplc="EFBEE000">
      <w:start w:val="1"/>
      <w:numFmt w:val="bullet"/>
      <w:lvlText w:val=""/>
      <w:lvlJc w:val="left"/>
    </w:lvl>
    <w:lvl w:ilvl="4" w:tplc="14A8F1B8">
      <w:start w:val="1"/>
      <w:numFmt w:val="bullet"/>
      <w:lvlText w:val=""/>
      <w:lvlJc w:val="left"/>
    </w:lvl>
    <w:lvl w:ilvl="5" w:tplc="A582DB88">
      <w:start w:val="1"/>
      <w:numFmt w:val="bullet"/>
      <w:lvlText w:val=""/>
      <w:lvlJc w:val="left"/>
    </w:lvl>
    <w:lvl w:ilvl="6" w:tplc="9314E3EC">
      <w:start w:val="1"/>
      <w:numFmt w:val="bullet"/>
      <w:lvlText w:val=""/>
      <w:lvlJc w:val="left"/>
    </w:lvl>
    <w:lvl w:ilvl="7" w:tplc="55643D34">
      <w:start w:val="1"/>
      <w:numFmt w:val="bullet"/>
      <w:lvlText w:val=""/>
      <w:lvlJc w:val="left"/>
    </w:lvl>
    <w:lvl w:ilvl="8" w:tplc="8052619C">
      <w:start w:val="1"/>
      <w:numFmt w:val="bullet"/>
      <w:lvlText w:val=""/>
      <w:lvlJc w:val="left"/>
    </w:lvl>
  </w:abstractNum>
  <w:abstractNum w:abstractNumId="19" w15:restartNumberingAfterBreak="0">
    <w:nsid w:val="00000014"/>
    <w:multiLevelType w:val="hybridMultilevel"/>
    <w:tmpl w:val="333AB104"/>
    <w:lvl w:ilvl="0" w:tplc="617A11DE">
      <w:start w:val="3"/>
      <w:numFmt w:val="decimal"/>
      <w:lvlText w:val="(%1)"/>
      <w:lvlJc w:val="left"/>
    </w:lvl>
    <w:lvl w:ilvl="1" w:tplc="EE62D92E">
      <w:start w:val="1"/>
      <w:numFmt w:val="bullet"/>
      <w:lvlText w:val=""/>
      <w:lvlJc w:val="left"/>
    </w:lvl>
    <w:lvl w:ilvl="2" w:tplc="5E66C4F6">
      <w:start w:val="1"/>
      <w:numFmt w:val="bullet"/>
      <w:lvlText w:val=""/>
      <w:lvlJc w:val="left"/>
    </w:lvl>
    <w:lvl w:ilvl="3" w:tplc="B57847F4">
      <w:start w:val="1"/>
      <w:numFmt w:val="bullet"/>
      <w:lvlText w:val=""/>
      <w:lvlJc w:val="left"/>
    </w:lvl>
    <w:lvl w:ilvl="4" w:tplc="CF8E31FC">
      <w:start w:val="1"/>
      <w:numFmt w:val="bullet"/>
      <w:lvlText w:val=""/>
      <w:lvlJc w:val="left"/>
    </w:lvl>
    <w:lvl w:ilvl="5" w:tplc="ED545A3C">
      <w:start w:val="1"/>
      <w:numFmt w:val="bullet"/>
      <w:lvlText w:val=""/>
      <w:lvlJc w:val="left"/>
    </w:lvl>
    <w:lvl w:ilvl="6" w:tplc="42DAF560">
      <w:start w:val="1"/>
      <w:numFmt w:val="bullet"/>
      <w:lvlText w:val=""/>
      <w:lvlJc w:val="left"/>
    </w:lvl>
    <w:lvl w:ilvl="7" w:tplc="042446F8">
      <w:start w:val="1"/>
      <w:numFmt w:val="bullet"/>
      <w:lvlText w:val=""/>
      <w:lvlJc w:val="left"/>
    </w:lvl>
    <w:lvl w:ilvl="8" w:tplc="0C2AFAFC">
      <w:start w:val="1"/>
      <w:numFmt w:val="bullet"/>
      <w:lvlText w:val=""/>
      <w:lvlJc w:val="left"/>
    </w:lvl>
  </w:abstractNum>
  <w:abstractNum w:abstractNumId="20" w15:restartNumberingAfterBreak="0">
    <w:nsid w:val="00000015"/>
    <w:multiLevelType w:val="hybridMultilevel"/>
    <w:tmpl w:val="721DA316"/>
    <w:lvl w:ilvl="0" w:tplc="DA0CA50E">
      <w:start w:val="1"/>
      <w:numFmt w:val="decimal"/>
      <w:lvlText w:val="(%1)"/>
      <w:lvlJc w:val="left"/>
    </w:lvl>
    <w:lvl w:ilvl="1" w:tplc="94F270CC">
      <w:start w:val="1"/>
      <w:numFmt w:val="bullet"/>
      <w:lvlText w:val=""/>
      <w:lvlJc w:val="left"/>
    </w:lvl>
    <w:lvl w:ilvl="2" w:tplc="A9DC11B6">
      <w:start w:val="1"/>
      <w:numFmt w:val="bullet"/>
      <w:lvlText w:val=""/>
      <w:lvlJc w:val="left"/>
    </w:lvl>
    <w:lvl w:ilvl="3" w:tplc="C1347AAE">
      <w:start w:val="1"/>
      <w:numFmt w:val="bullet"/>
      <w:lvlText w:val=""/>
      <w:lvlJc w:val="left"/>
    </w:lvl>
    <w:lvl w:ilvl="4" w:tplc="D2B4024C">
      <w:start w:val="1"/>
      <w:numFmt w:val="bullet"/>
      <w:lvlText w:val=""/>
      <w:lvlJc w:val="left"/>
    </w:lvl>
    <w:lvl w:ilvl="5" w:tplc="9EC6B310">
      <w:start w:val="1"/>
      <w:numFmt w:val="bullet"/>
      <w:lvlText w:val=""/>
      <w:lvlJc w:val="left"/>
    </w:lvl>
    <w:lvl w:ilvl="6" w:tplc="09E025D8">
      <w:start w:val="1"/>
      <w:numFmt w:val="bullet"/>
      <w:lvlText w:val=""/>
      <w:lvlJc w:val="left"/>
    </w:lvl>
    <w:lvl w:ilvl="7" w:tplc="1AA8281E">
      <w:start w:val="1"/>
      <w:numFmt w:val="bullet"/>
      <w:lvlText w:val=""/>
      <w:lvlJc w:val="left"/>
    </w:lvl>
    <w:lvl w:ilvl="8" w:tplc="494090DE">
      <w:start w:val="1"/>
      <w:numFmt w:val="bullet"/>
      <w:lvlText w:val=""/>
      <w:lvlJc w:val="left"/>
    </w:lvl>
  </w:abstractNum>
  <w:abstractNum w:abstractNumId="21" w15:restartNumberingAfterBreak="0">
    <w:nsid w:val="00000016"/>
    <w:multiLevelType w:val="hybridMultilevel"/>
    <w:tmpl w:val="2443A858"/>
    <w:lvl w:ilvl="0" w:tplc="1D746DA8">
      <w:start w:val="1"/>
      <w:numFmt w:val="decimal"/>
      <w:lvlText w:val="(%1)"/>
      <w:lvlJc w:val="left"/>
    </w:lvl>
    <w:lvl w:ilvl="1" w:tplc="3A4E1F1C">
      <w:start w:val="1"/>
      <w:numFmt w:val="bullet"/>
      <w:lvlText w:val=""/>
      <w:lvlJc w:val="left"/>
    </w:lvl>
    <w:lvl w:ilvl="2" w:tplc="B68E1CBC">
      <w:start w:val="1"/>
      <w:numFmt w:val="bullet"/>
      <w:lvlText w:val=""/>
      <w:lvlJc w:val="left"/>
    </w:lvl>
    <w:lvl w:ilvl="3" w:tplc="DAEC4478">
      <w:start w:val="1"/>
      <w:numFmt w:val="bullet"/>
      <w:lvlText w:val=""/>
      <w:lvlJc w:val="left"/>
    </w:lvl>
    <w:lvl w:ilvl="4" w:tplc="3390875E">
      <w:start w:val="1"/>
      <w:numFmt w:val="bullet"/>
      <w:lvlText w:val=""/>
      <w:lvlJc w:val="left"/>
    </w:lvl>
    <w:lvl w:ilvl="5" w:tplc="C2F0FB08">
      <w:start w:val="1"/>
      <w:numFmt w:val="bullet"/>
      <w:lvlText w:val=""/>
      <w:lvlJc w:val="left"/>
    </w:lvl>
    <w:lvl w:ilvl="6" w:tplc="004E1BF8">
      <w:start w:val="1"/>
      <w:numFmt w:val="bullet"/>
      <w:lvlText w:val=""/>
      <w:lvlJc w:val="left"/>
    </w:lvl>
    <w:lvl w:ilvl="7" w:tplc="720C99A6">
      <w:start w:val="1"/>
      <w:numFmt w:val="bullet"/>
      <w:lvlText w:val=""/>
      <w:lvlJc w:val="left"/>
    </w:lvl>
    <w:lvl w:ilvl="8" w:tplc="F32A580C">
      <w:start w:val="1"/>
      <w:numFmt w:val="bullet"/>
      <w:lvlText w:val=""/>
      <w:lvlJc w:val="left"/>
    </w:lvl>
  </w:abstractNum>
  <w:abstractNum w:abstractNumId="22" w15:restartNumberingAfterBreak="0">
    <w:nsid w:val="00000017"/>
    <w:multiLevelType w:val="hybridMultilevel"/>
    <w:tmpl w:val="2D1D5AE8"/>
    <w:lvl w:ilvl="0" w:tplc="6142A258">
      <w:start w:val="1"/>
      <w:numFmt w:val="decimal"/>
      <w:lvlText w:val="(%1)"/>
      <w:lvlJc w:val="left"/>
    </w:lvl>
    <w:lvl w:ilvl="1" w:tplc="9F180D6E">
      <w:start w:val="1"/>
      <w:numFmt w:val="bullet"/>
      <w:lvlText w:val=""/>
      <w:lvlJc w:val="left"/>
    </w:lvl>
    <w:lvl w:ilvl="2" w:tplc="BBB22FD2">
      <w:start w:val="1"/>
      <w:numFmt w:val="bullet"/>
      <w:lvlText w:val=""/>
      <w:lvlJc w:val="left"/>
    </w:lvl>
    <w:lvl w:ilvl="3" w:tplc="FADEE15C">
      <w:start w:val="1"/>
      <w:numFmt w:val="bullet"/>
      <w:lvlText w:val=""/>
      <w:lvlJc w:val="left"/>
    </w:lvl>
    <w:lvl w:ilvl="4" w:tplc="129E8DA0">
      <w:start w:val="1"/>
      <w:numFmt w:val="bullet"/>
      <w:lvlText w:val=""/>
      <w:lvlJc w:val="left"/>
    </w:lvl>
    <w:lvl w:ilvl="5" w:tplc="AFF6DE60">
      <w:start w:val="1"/>
      <w:numFmt w:val="bullet"/>
      <w:lvlText w:val=""/>
      <w:lvlJc w:val="left"/>
    </w:lvl>
    <w:lvl w:ilvl="6" w:tplc="CA7C7A04">
      <w:start w:val="1"/>
      <w:numFmt w:val="bullet"/>
      <w:lvlText w:val=""/>
      <w:lvlJc w:val="left"/>
    </w:lvl>
    <w:lvl w:ilvl="7" w:tplc="7A906C66">
      <w:start w:val="1"/>
      <w:numFmt w:val="bullet"/>
      <w:lvlText w:val=""/>
      <w:lvlJc w:val="left"/>
    </w:lvl>
    <w:lvl w:ilvl="8" w:tplc="EEDAA0EE">
      <w:start w:val="1"/>
      <w:numFmt w:val="bullet"/>
      <w:lvlText w:val=""/>
      <w:lvlJc w:val="left"/>
    </w:lvl>
  </w:abstractNum>
  <w:abstractNum w:abstractNumId="23" w15:restartNumberingAfterBreak="0">
    <w:nsid w:val="00A57484"/>
    <w:multiLevelType w:val="multilevel"/>
    <w:tmpl w:val="8DE4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745AA7"/>
    <w:multiLevelType w:val="multilevel"/>
    <w:tmpl w:val="E32E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39F06F5"/>
    <w:multiLevelType w:val="multilevel"/>
    <w:tmpl w:val="46801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5106095"/>
    <w:multiLevelType w:val="multilevel"/>
    <w:tmpl w:val="00C03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882FB5"/>
    <w:multiLevelType w:val="multilevel"/>
    <w:tmpl w:val="FF0E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B0439D"/>
    <w:multiLevelType w:val="multilevel"/>
    <w:tmpl w:val="26F0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126763"/>
    <w:multiLevelType w:val="multilevel"/>
    <w:tmpl w:val="23BE9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77E0EA0"/>
    <w:multiLevelType w:val="multilevel"/>
    <w:tmpl w:val="83C2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8C3389"/>
    <w:multiLevelType w:val="multilevel"/>
    <w:tmpl w:val="BBE8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BE2BF9"/>
    <w:multiLevelType w:val="multilevel"/>
    <w:tmpl w:val="76A8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FA6601"/>
    <w:multiLevelType w:val="multilevel"/>
    <w:tmpl w:val="E01E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B9C2276"/>
    <w:multiLevelType w:val="multilevel"/>
    <w:tmpl w:val="71D4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7D300E"/>
    <w:multiLevelType w:val="hybridMultilevel"/>
    <w:tmpl w:val="F55A30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0F00169B"/>
    <w:multiLevelType w:val="multilevel"/>
    <w:tmpl w:val="F27A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584AE4"/>
    <w:multiLevelType w:val="multilevel"/>
    <w:tmpl w:val="C478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B009D2"/>
    <w:multiLevelType w:val="multilevel"/>
    <w:tmpl w:val="F56A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2E55E3"/>
    <w:multiLevelType w:val="multilevel"/>
    <w:tmpl w:val="65D07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2224F52"/>
    <w:multiLevelType w:val="multilevel"/>
    <w:tmpl w:val="868E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F11CDC"/>
    <w:multiLevelType w:val="multilevel"/>
    <w:tmpl w:val="BB7E5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63238A4"/>
    <w:multiLevelType w:val="multilevel"/>
    <w:tmpl w:val="6C86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5A31EA"/>
    <w:multiLevelType w:val="hybridMultilevel"/>
    <w:tmpl w:val="631219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17293D40"/>
    <w:multiLevelType w:val="multilevel"/>
    <w:tmpl w:val="F1FAA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B37336E"/>
    <w:multiLevelType w:val="multilevel"/>
    <w:tmpl w:val="8026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540D87"/>
    <w:multiLevelType w:val="multilevel"/>
    <w:tmpl w:val="63CA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B8746C2"/>
    <w:multiLevelType w:val="multilevel"/>
    <w:tmpl w:val="A760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C6F12AC"/>
    <w:multiLevelType w:val="multilevel"/>
    <w:tmpl w:val="2A66F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D09072B"/>
    <w:multiLevelType w:val="multilevel"/>
    <w:tmpl w:val="3A80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7D3B55"/>
    <w:multiLevelType w:val="multilevel"/>
    <w:tmpl w:val="B24C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F2307C"/>
    <w:multiLevelType w:val="multilevel"/>
    <w:tmpl w:val="8EE2D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1311384"/>
    <w:multiLevelType w:val="multilevel"/>
    <w:tmpl w:val="D6B4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670D1E"/>
    <w:multiLevelType w:val="multilevel"/>
    <w:tmpl w:val="EDA0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F30138"/>
    <w:multiLevelType w:val="multilevel"/>
    <w:tmpl w:val="F75E6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4F50B6D"/>
    <w:multiLevelType w:val="hybridMultilevel"/>
    <w:tmpl w:val="03808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54F74B7"/>
    <w:multiLevelType w:val="hybridMultilevel"/>
    <w:tmpl w:val="93FE1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25834956"/>
    <w:multiLevelType w:val="multilevel"/>
    <w:tmpl w:val="3DBE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1863F1"/>
    <w:multiLevelType w:val="multilevel"/>
    <w:tmpl w:val="E0E08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E22D27"/>
    <w:multiLevelType w:val="multilevel"/>
    <w:tmpl w:val="FA5E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FB47D3"/>
    <w:multiLevelType w:val="multilevel"/>
    <w:tmpl w:val="6D6C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177EAE"/>
    <w:multiLevelType w:val="multilevel"/>
    <w:tmpl w:val="5626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17D40F1"/>
    <w:multiLevelType w:val="multilevel"/>
    <w:tmpl w:val="4F3E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1BF2516"/>
    <w:multiLevelType w:val="multilevel"/>
    <w:tmpl w:val="F4EE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2412D91"/>
    <w:multiLevelType w:val="multilevel"/>
    <w:tmpl w:val="BD62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24240A3"/>
    <w:multiLevelType w:val="multilevel"/>
    <w:tmpl w:val="FAF8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51F24E2"/>
    <w:multiLevelType w:val="multilevel"/>
    <w:tmpl w:val="448A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6441941"/>
    <w:multiLevelType w:val="multilevel"/>
    <w:tmpl w:val="F1ACF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66F7EAC"/>
    <w:multiLevelType w:val="multilevel"/>
    <w:tmpl w:val="DA22F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8AA2169"/>
    <w:multiLevelType w:val="multilevel"/>
    <w:tmpl w:val="EFB0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987426F"/>
    <w:multiLevelType w:val="multilevel"/>
    <w:tmpl w:val="9F6A5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5C3A3E"/>
    <w:multiLevelType w:val="multilevel"/>
    <w:tmpl w:val="18722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D60466A"/>
    <w:multiLevelType w:val="multilevel"/>
    <w:tmpl w:val="3FA2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AB3B75"/>
    <w:multiLevelType w:val="multilevel"/>
    <w:tmpl w:val="8702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453E83"/>
    <w:multiLevelType w:val="multilevel"/>
    <w:tmpl w:val="E7EA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B93970"/>
    <w:multiLevelType w:val="multilevel"/>
    <w:tmpl w:val="6EBEC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81A4164"/>
    <w:multiLevelType w:val="hybridMultilevel"/>
    <w:tmpl w:val="F0825A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483433B7"/>
    <w:multiLevelType w:val="hybridMultilevel"/>
    <w:tmpl w:val="1E1EB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89C408C"/>
    <w:multiLevelType w:val="multilevel"/>
    <w:tmpl w:val="DD1E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E5D0645"/>
    <w:multiLevelType w:val="multilevel"/>
    <w:tmpl w:val="8038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1F913AC"/>
    <w:multiLevelType w:val="multilevel"/>
    <w:tmpl w:val="C5E0B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36E6617"/>
    <w:multiLevelType w:val="multilevel"/>
    <w:tmpl w:val="B800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37909C1"/>
    <w:multiLevelType w:val="multilevel"/>
    <w:tmpl w:val="DC66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63E4252"/>
    <w:multiLevelType w:val="multilevel"/>
    <w:tmpl w:val="F24E1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6E02716"/>
    <w:multiLevelType w:val="hybridMultilevel"/>
    <w:tmpl w:val="559EFF5C"/>
    <w:lvl w:ilvl="0" w:tplc="735E7778">
      <w:start w:val="1"/>
      <w:numFmt w:val="bullet"/>
      <w:lvlText w:val="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85" w15:restartNumberingAfterBreak="0">
    <w:nsid w:val="57CF671B"/>
    <w:multiLevelType w:val="hybridMultilevel"/>
    <w:tmpl w:val="90908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584F051D"/>
    <w:multiLevelType w:val="multilevel"/>
    <w:tmpl w:val="D6A4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8EC1EA7"/>
    <w:multiLevelType w:val="multilevel"/>
    <w:tmpl w:val="40F6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166E2B"/>
    <w:multiLevelType w:val="multilevel"/>
    <w:tmpl w:val="5F0E0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C086916"/>
    <w:multiLevelType w:val="multilevel"/>
    <w:tmpl w:val="9132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F2563EA"/>
    <w:multiLevelType w:val="multilevel"/>
    <w:tmpl w:val="83F4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03107C6"/>
    <w:multiLevelType w:val="multilevel"/>
    <w:tmpl w:val="BC522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19F5E61"/>
    <w:multiLevelType w:val="multilevel"/>
    <w:tmpl w:val="F728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1A36302"/>
    <w:multiLevelType w:val="multilevel"/>
    <w:tmpl w:val="073E5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270238A"/>
    <w:multiLevelType w:val="multilevel"/>
    <w:tmpl w:val="2B2A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F05EBE"/>
    <w:multiLevelType w:val="multilevel"/>
    <w:tmpl w:val="F0407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3480DA4"/>
    <w:multiLevelType w:val="multilevel"/>
    <w:tmpl w:val="F334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4D21D4F"/>
    <w:multiLevelType w:val="multilevel"/>
    <w:tmpl w:val="1B90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4DB64A7"/>
    <w:multiLevelType w:val="multilevel"/>
    <w:tmpl w:val="63B2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4F3097A"/>
    <w:multiLevelType w:val="multilevel"/>
    <w:tmpl w:val="5EB8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6437190"/>
    <w:multiLevelType w:val="multilevel"/>
    <w:tmpl w:val="C594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70B6A0B"/>
    <w:multiLevelType w:val="multilevel"/>
    <w:tmpl w:val="CD5A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98C00E7"/>
    <w:multiLevelType w:val="multilevel"/>
    <w:tmpl w:val="9E580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B305819"/>
    <w:multiLevelType w:val="multilevel"/>
    <w:tmpl w:val="E366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BFC02FB"/>
    <w:multiLevelType w:val="multilevel"/>
    <w:tmpl w:val="2AB82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C444482"/>
    <w:multiLevelType w:val="multilevel"/>
    <w:tmpl w:val="D3587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C914EBB"/>
    <w:multiLevelType w:val="multilevel"/>
    <w:tmpl w:val="2A88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EB73D8D"/>
    <w:multiLevelType w:val="multilevel"/>
    <w:tmpl w:val="003A1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F362FE6"/>
    <w:multiLevelType w:val="multilevel"/>
    <w:tmpl w:val="7D9A1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0500A23"/>
    <w:multiLevelType w:val="multilevel"/>
    <w:tmpl w:val="16BC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2433B7F"/>
    <w:multiLevelType w:val="multilevel"/>
    <w:tmpl w:val="7E32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2AF7EC6"/>
    <w:multiLevelType w:val="hybridMultilevel"/>
    <w:tmpl w:val="6CE4E6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73C52A90"/>
    <w:multiLevelType w:val="multilevel"/>
    <w:tmpl w:val="3756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8F6410A"/>
    <w:multiLevelType w:val="multilevel"/>
    <w:tmpl w:val="C8DA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B8F00E5"/>
    <w:multiLevelType w:val="multilevel"/>
    <w:tmpl w:val="0C6A9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CD6006A"/>
    <w:multiLevelType w:val="multilevel"/>
    <w:tmpl w:val="45E0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D1D0B5E"/>
    <w:multiLevelType w:val="multilevel"/>
    <w:tmpl w:val="702E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F147366"/>
    <w:multiLevelType w:val="multilevel"/>
    <w:tmpl w:val="B2AE2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6912550">
    <w:abstractNumId w:val="0"/>
  </w:num>
  <w:num w:numId="2" w16cid:durableId="1379164612">
    <w:abstractNumId w:val="1"/>
  </w:num>
  <w:num w:numId="3" w16cid:durableId="588466816">
    <w:abstractNumId w:val="2"/>
  </w:num>
  <w:num w:numId="4" w16cid:durableId="1484928485">
    <w:abstractNumId w:val="3"/>
  </w:num>
  <w:num w:numId="5" w16cid:durableId="1078214582">
    <w:abstractNumId w:val="4"/>
  </w:num>
  <w:num w:numId="6" w16cid:durableId="1779249740">
    <w:abstractNumId w:val="5"/>
  </w:num>
  <w:num w:numId="7" w16cid:durableId="636254951">
    <w:abstractNumId w:val="6"/>
  </w:num>
  <w:num w:numId="8" w16cid:durableId="1868254834">
    <w:abstractNumId w:val="7"/>
  </w:num>
  <w:num w:numId="9" w16cid:durableId="765812881">
    <w:abstractNumId w:val="8"/>
  </w:num>
  <w:num w:numId="10" w16cid:durableId="1475096738">
    <w:abstractNumId w:val="9"/>
  </w:num>
  <w:num w:numId="11" w16cid:durableId="11802037">
    <w:abstractNumId w:val="10"/>
  </w:num>
  <w:num w:numId="12" w16cid:durableId="106894886">
    <w:abstractNumId w:val="11"/>
  </w:num>
  <w:num w:numId="13" w16cid:durableId="412237719">
    <w:abstractNumId w:val="12"/>
  </w:num>
  <w:num w:numId="14" w16cid:durableId="772944137">
    <w:abstractNumId w:val="13"/>
  </w:num>
  <w:num w:numId="15" w16cid:durableId="238171847">
    <w:abstractNumId w:val="14"/>
  </w:num>
  <w:num w:numId="16" w16cid:durableId="99885464">
    <w:abstractNumId w:val="15"/>
  </w:num>
  <w:num w:numId="17" w16cid:durableId="1468427960">
    <w:abstractNumId w:val="16"/>
  </w:num>
  <w:num w:numId="18" w16cid:durableId="747463089">
    <w:abstractNumId w:val="17"/>
  </w:num>
  <w:num w:numId="19" w16cid:durableId="848179849">
    <w:abstractNumId w:val="18"/>
  </w:num>
  <w:num w:numId="20" w16cid:durableId="1709524981">
    <w:abstractNumId w:val="19"/>
  </w:num>
  <w:num w:numId="21" w16cid:durableId="1662928705">
    <w:abstractNumId w:val="20"/>
  </w:num>
  <w:num w:numId="22" w16cid:durableId="1680348068">
    <w:abstractNumId w:val="21"/>
  </w:num>
  <w:num w:numId="23" w16cid:durableId="1700427154">
    <w:abstractNumId w:val="22"/>
  </w:num>
  <w:num w:numId="24" w16cid:durableId="1144733556">
    <w:abstractNumId w:val="55"/>
  </w:num>
  <w:num w:numId="25" w16cid:durableId="1969626923">
    <w:abstractNumId w:val="85"/>
  </w:num>
  <w:num w:numId="26" w16cid:durableId="1517964128">
    <w:abstractNumId w:val="76"/>
  </w:num>
  <w:num w:numId="27" w16cid:durableId="469907022">
    <w:abstractNumId w:val="77"/>
  </w:num>
  <w:num w:numId="28" w16cid:durableId="746541296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29287490">
    <w:abstractNumId w:val="56"/>
  </w:num>
  <w:num w:numId="30" w16cid:durableId="32921946">
    <w:abstractNumId w:val="43"/>
  </w:num>
  <w:num w:numId="31" w16cid:durableId="2005205397">
    <w:abstractNumId w:val="111"/>
  </w:num>
  <w:num w:numId="32" w16cid:durableId="687872566">
    <w:abstractNumId w:val="54"/>
  </w:num>
  <w:num w:numId="33" w16cid:durableId="2012290526">
    <w:abstractNumId w:val="33"/>
  </w:num>
  <w:num w:numId="34" w16cid:durableId="1415206557">
    <w:abstractNumId w:val="84"/>
  </w:num>
  <w:num w:numId="35" w16cid:durableId="503665208">
    <w:abstractNumId w:val="45"/>
  </w:num>
  <w:num w:numId="36" w16cid:durableId="114565685">
    <w:abstractNumId w:val="24"/>
  </w:num>
  <w:num w:numId="37" w16cid:durableId="1569607262">
    <w:abstractNumId w:val="115"/>
  </w:num>
  <w:num w:numId="38" w16cid:durableId="674960818">
    <w:abstractNumId w:val="50"/>
  </w:num>
  <w:num w:numId="39" w16cid:durableId="1342664673">
    <w:abstractNumId w:val="110"/>
  </w:num>
  <w:num w:numId="40" w16cid:durableId="506747241">
    <w:abstractNumId w:val="87"/>
  </w:num>
  <w:num w:numId="41" w16cid:durableId="1726446121">
    <w:abstractNumId w:val="89"/>
  </w:num>
  <w:num w:numId="42" w16cid:durableId="512382890">
    <w:abstractNumId w:val="79"/>
  </w:num>
  <w:num w:numId="43" w16cid:durableId="1068918700">
    <w:abstractNumId w:val="109"/>
  </w:num>
  <w:num w:numId="44" w16cid:durableId="2034571306">
    <w:abstractNumId w:val="23"/>
  </w:num>
  <w:num w:numId="45" w16cid:durableId="720831953">
    <w:abstractNumId w:val="64"/>
  </w:num>
  <w:num w:numId="46" w16cid:durableId="1030179117">
    <w:abstractNumId w:val="82"/>
  </w:num>
  <w:num w:numId="47" w16cid:durableId="1000347204">
    <w:abstractNumId w:val="42"/>
  </w:num>
  <w:num w:numId="48" w16cid:durableId="288249149">
    <w:abstractNumId w:val="100"/>
  </w:num>
  <w:num w:numId="49" w16cid:durableId="1441876727">
    <w:abstractNumId w:val="81"/>
  </w:num>
  <w:num w:numId="50" w16cid:durableId="340011326">
    <w:abstractNumId w:val="62"/>
  </w:num>
  <w:num w:numId="51" w16cid:durableId="1593081652">
    <w:abstractNumId w:val="116"/>
  </w:num>
  <w:num w:numId="52" w16cid:durableId="988242327">
    <w:abstractNumId w:val="34"/>
  </w:num>
  <w:num w:numId="53" w16cid:durableId="601690574">
    <w:abstractNumId w:val="67"/>
  </w:num>
  <w:num w:numId="54" w16cid:durableId="584075532">
    <w:abstractNumId w:val="60"/>
  </w:num>
  <w:num w:numId="55" w16cid:durableId="1347249565">
    <w:abstractNumId w:val="29"/>
  </w:num>
  <w:num w:numId="56" w16cid:durableId="333800086">
    <w:abstractNumId w:val="44"/>
  </w:num>
  <w:num w:numId="57" w16cid:durableId="1221284637">
    <w:abstractNumId w:val="104"/>
  </w:num>
  <w:num w:numId="58" w16cid:durableId="193659739">
    <w:abstractNumId w:val="80"/>
  </w:num>
  <w:num w:numId="59" w16cid:durableId="1947031195">
    <w:abstractNumId w:val="88"/>
  </w:num>
  <w:num w:numId="60" w16cid:durableId="1038701909">
    <w:abstractNumId w:val="68"/>
  </w:num>
  <w:num w:numId="61" w16cid:durableId="1870100530">
    <w:abstractNumId w:val="108"/>
  </w:num>
  <w:num w:numId="62" w16cid:durableId="623195398">
    <w:abstractNumId w:val="37"/>
  </w:num>
  <w:num w:numId="63" w16cid:durableId="78329253">
    <w:abstractNumId w:val="97"/>
  </w:num>
  <w:num w:numId="64" w16cid:durableId="182480832">
    <w:abstractNumId w:val="73"/>
  </w:num>
  <w:num w:numId="65" w16cid:durableId="2145661422">
    <w:abstractNumId w:val="98"/>
  </w:num>
  <w:num w:numId="66" w16cid:durableId="2033872376">
    <w:abstractNumId w:val="53"/>
  </w:num>
  <w:num w:numId="67" w16cid:durableId="109398001">
    <w:abstractNumId w:val="49"/>
  </w:num>
  <w:num w:numId="68" w16cid:durableId="1822186037">
    <w:abstractNumId w:val="65"/>
  </w:num>
  <w:num w:numId="69" w16cid:durableId="386688566">
    <w:abstractNumId w:val="105"/>
  </w:num>
  <w:num w:numId="70" w16cid:durableId="535896024">
    <w:abstractNumId w:val="107"/>
  </w:num>
  <w:num w:numId="71" w16cid:durableId="495265189">
    <w:abstractNumId w:val="91"/>
  </w:num>
  <w:num w:numId="72" w16cid:durableId="755052629">
    <w:abstractNumId w:val="106"/>
  </w:num>
  <w:num w:numId="73" w16cid:durableId="307977011">
    <w:abstractNumId w:val="94"/>
  </w:num>
  <w:num w:numId="74" w16cid:durableId="938833727">
    <w:abstractNumId w:val="31"/>
  </w:num>
  <w:num w:numId="75" w16cid:durableId="1015616406">
    <w:abstractNumId w:val="112"/>
  </w:num>
  <w:num w:numId="76" w16cid:durableId="450369576">
    <w:abstractNumId w:val="30"/>
  </w:num>
  <w:num w:numId="77" w16cid:durableId="1677687971">
    <w:abstractNumId w:val="113"/>
  </w:num>
  <w:num w:numId="78" w16cid:durableId="1464695770">
    <w:abstractNumId w:val="74"/>
  </w:num>
  <w:num w:numId="79" w16cid:durableId="1100030265">
    <w:abstractNumId w:val="57"/>
  </w:num>
  <w:num w:numId="80" w16cid:durableId="1146507677">
    <w:abstractNumId w:val="61"/>
  </w:num>
  <w:num w:numId="81" w16cid:durableId="479276408">
    <w:abstractNumId w:val="63"/>
  </w:num>
  <w:num w:numId="82" w16cid:durableId="1822116891">
    <w:abstractNumId w:val="38"/>
  </w:num>
  <w:num w:numId="83" w16cid:durableId="913196684">
    <w:abstractNumId w:val="101"/>
  </w:num>
  <w:num w:numId="84" w16cid:durableId="363604863">
    <w:abstractNumId w:val="69"/>
  </w:num>
  <w:num w:numId="85" w16cid:durableId="4600605">
    <w:abstractNumId w:val="90"/>
  </w:num>
  <w:num w:numId="86" w16cid:durableId="891044197">
    <w:abstractNumId w:val="41"/>
  </w:num>
  <w:num w:numId="87" w16cid:durableId="2002539366">
    <w:abstractNumId w:val="36"/>
  </w:num>
  <w:num w:numId="88" w16cid:durableId="983779182">
    <w:abstractNumId w:val="72"/>
  </w:num>
  <w:num w:numId="89" w16cid:durableId="855771874">
    <w:abstractNumId w:val="27"/>
  </w:num>
  <w:num w:numId="90" w16cid:durableId="54013121">
    <w:abstractNumId w:val="52"/>
  </w:num>
  <w:num w:numId="91" w16cid:durableId="887573619">
    <w:abstractNumId w:val="40"/>
  </w:num>
  <w:num w:numId="92" w16cid:durableId="147597415">
    <w:abstractNumId w:val="58"/>
  </w:num>
  <w:num w:numId="93" w16cid:durableId="1753624113">
    <w:abstractNumId w:val="51"/>
  </w:num>
  <w:num w:numId="94" w16cid:durableId="172116518">
    <w:abstractNumId w:val="75"/>
  </w:num>
  <w:num w:numId="95" w16cid:durableId="530193783">
    <w:abstractNumId w:val="93"/>
  </w:num>
  <w:num w:numId="96" w16cid:durableId="665473570">
    <w:abstractNumId w:val="32"/>
  </w:num>
  <w:num w:numId="97" w16cid:durableId="809899768">
    <w:abstractNumId w:val="26"/>
  </w:num>
  <w:num w:numId="98" w16cid:durableId="82578647">
    <w:abstractNumId w:val="102"/>
  </w:num>
  <w:num w:numId="99" w16cid:durableId="1693923164">
    <w:abstractNumId w:val="83"/>
  </w:num>
  <w:num w:numId="100" w16cid:durableId="791292968">
    <w:abstractNumId w:val="114"/>
  </w:num>
  <w:num w:numId="101" w16cid:durableId="1095784829">
    <w:abstractNumId w:val="71"/>
  </w:num>
  <w:num w:numId="102" w16cid:durableId="1967348127">
    <w:abstractNumId w:val="70"/>
  </w:num>
  <w:num w:numId="103" w16cid:durableId="1333147425">
    <w:abstractNumId w:val="103"/>
  </w:num>
  <w:num w:numId="104" w16cid:durableId="437722372">
    <w:abstractNumId w:val="66"/>
  </w:num>
  <w:num w:numId="105" w16cid:durableId="107701583">
    <w:abstractNumId w:val="92"/>
  </w:num>
  <w:num w:numId="106" w16cid:durableId="809596255">
    <w:abstractNumId w:val="86"/>
  </w:num>
  <w:num w:numId="107" w16cid:durableId="1075399655">
    <w:abstractNumId w:val="48"/>
  </w:num>
  <w:num w:numId="108" w16cid:durableId="813135009">
    <w:abstractNumId w:val="39"/>
  </w:num>
  <w:num w:numId="109" w16cid:durableId="1340043847">
    <w:abstractNumId w:val="25"/>
  </w:num>
  <w:num w:numId="110" w16cid:durableId="605113796">
    <w:abstractNumId w:val="99"/>
  </w:num>
  <w:num w:numId="111" w16cid:durableId="278799302">
    <w:abstractNumId w:val="95"/>
  </w:num>
  <w:num w:numId="112" w16cid:durableId="640230519">
    <w:abstractNumId w:val="59"/>
  </w:num>
  <w:num w:numId="113" w16cid:durableId="766192427">
    <w:abstractNumId w:val="46"/>
  </w:num>
  <w:num w:numId="114" w16cid:durableId="1934896637">
    <w:abstractNumId w:val="78"/>
  </w:num>
  <w:num w:numId="115" w16cid:durableId="1020353976">
    <w:abstractNumId w:val="28"/>
  </w:num>
  <w:num w:numId="116" w16cid:durableId="384910810">
    <w:abstractNumId w:val="47"/>
  </w:num>
  <w:num w:numId="117" w16cid:durableId="290787120">
    <w:abstractNumId w:val="117"/>
  </w:num>
  <w:num w:numId="118" w16cid:durableId="394816935">
    <w:abstractNumId w:val="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6FE"/>
    <w:rsid w:val="00001C39"/>
    <w:rsid w:val="00036AAD"/>
    <w:rsid w:val="000376C8"/>
    <w:rsid w:val="0004319F"/>
    <w:rsid w:val="00046353"/>
    <w:rsid w:val="000539DF"/>
    <w:rsid w:val="00073718"/>
    <w:rsid w:val="00077280"/>
    <w:rsid w:val="0008214E"/>
    <w:rsid w:val="00083834"/>
    <w:rsid w:val="00085988"/>
    <w:rsid w:val="00086360"/>
    <w:rsid w:val="000930A9"/>
    <w:rsid w:val="000A3D11"/>
    <w:rsid w:val="000A4AA6"/>
    <w:rsid w:val="000A7568"/>
    <w:rsid w:val="000A78C8"/>
    <w:rsid w:val="000B3384"/>
    <w:rsid w:val="000B6E04"/>
    <w:rsid w:val="000D7658"/>
    <w:rsid w:val="000E4670"/>
    <w:rsid w:val="000F09D9"/>
    <w:rsid w:val="000F32B3"/>
    <w:rsid w:val="00103CC8"/>
    <w:rsid w:val="00106F3D"/>
    <w:rsid w:val="00113869"/>
    <w:rsid w:val="001159E0"/>
    <w:rsid w:val="001279B5"/>
    <w:rsid w:val="001321E9"/>
    <w:rsid w:val="0013720D"/>
    <w:rsid w:val="001555A2"/>
    <w:rsid w:val="00156E1C"/>
    <w:rsid w:val="00161A1D"/>
    <w:rsid w:val="00177ED3"/>
    <w:rsid w:val="001832C6"/>
    <w:rsid w:val="0018382B"/>
    <w:rsid w:val="001906AB"/>
    <w:rsid w:val="00194262"/>
    <w:rsid w:val="001A411A"/>
    <w:rsid w:val="001A435D"/>
    <w:rsid w:val="001B165A"/>
    <w:rsid w:val="001C0891"/>
    <w:rsid w:val="001C5423"/>
    <w:rsid w:val="001C5768"/>
    <w:rsid w:val="001D676E"/>
    <w:rsid w:val="001D6942"/>
    <w:rsid w:val="001E5F51"/>
    <w:rsid w:val="001F1E59"/>
    <w:rsid w:val="001F484A"/>
    <w:rsid w:val="00204F46"/>
    <w:rsid w:val="002118E1"/>
    <w:rsid w:val="00224CB0"/>
    <w:rsid w:val="00225412"/>
    <w:rsid w:val="00226A6E"/>
    <w:rsid w:val="00227445"/>
    <w:rsid w:val="002315B2"/>
    <w:rsid w:val="00235F90"/>
    <w:rsid w:val="002403E6"/>
    <w:rsid w:val="00240ED6"/>
    <w:rsid w:val="00264484"/>
    <w:rsid w:val="00265BDC"/>
    <w:rsid w:val="00282590"/>
    <w:rsid w:val="00285AAA"/>
    <w:rsid w:val="00286E4F"/>
    <w:rsid w:val="002A12DD"/>
    <w:rsid w:val="002A3980"/>
    <w:rsid w:val="002A3AF0"/>
    <w:rsid w:val="002A550B"/>
    <w:rsid w:val="002B2171"/>
    <w:rsid w:val="002C719F"/>
    <w:rsid w:val="002D4E4C"/>
    <w:rsid w:val="002E2286"/>
    <w:rsid w:val="002E3250"/>
    <w:rsid w:val="002F2E4B"/>
    <w:rsid w:val="003100B4"/>
    <w:rsid w:val="00313AF1"/>
    <w:rsid w:val="00321483"/>
    <w:rsid w:val="0032217D"/>
    <w:rsid w:val="0032334E"/>
    <w:rsid w:val="00327731"/>
    <w:rsid w:val="00342790"/>
    <w:rsid w:val="00372305"/>
    <w:rsid w:val="00373FFC"/>
    <w:rsid w:val="00374DCC"/>
    <w:rsid w:val="00390FF8"/>
    <w:rsid w:val="00392FEC"/>
    <w:rsid w:val="00396B05"/>
    <w:rsid w:val="003B05EB"/>
    <w:rsid w:val="003C0D8F"/>
    <w:rsid w:val="003C45F8"/>
    <w:rsid w:val="003C73F1"/>
    <w:rsid w:val="003E2232"/>
    <w:rsid w:val="003F0050"/>
    <w:rsid w:val="003F5A35"/>
    <w:rsid w:val="004046D4"/>
    <w:rsid w:val="0041310D"/>
    <w:rsid w:val="004343C5"/>
    <w:rsid w:val="00436B41"/>
    <w:rsid w:val="00436E32"/>
    <w:rsid w:val="0044315F"/>
    <w:rsid w:val="004448B7"/>
    <w:rsid w:val="00446F51"/>
    <w:rsid w:val="0045216D"/>
    <w:rsid w:val="00455394"/>
    <w:rsid w:val="00460BAD"/>
    <w:rsid w:val="0046267C"/>
    <w:rsid w:val="0046525A"/>
    <w:rsid w:val="00466448"/>
    <w:rsid w:val="00473351"/>
    <w:rsid w:val="0048142D"/>
    <w:rsid w:val="004850E5"/>
    <w:rsid w:val="004A10FD"/>
    <w:rsid w:val="004A1360"/>
    <w:rsid w:val="004A5957"/>
    <w:rsid w:val="004A75BE"/>
    <w:rsid w:val="004C2184"/>
    <w:rsid w:val="004D49BA"/>
    <w:rsid w:val="004D7A20"/>
    <w:rsid w:val="004E15FE"/>
    <w:rsid w:val="004F0E83"/>
    <w:rsid w:val="00502D87"/>
    <w:rsid w:val="005175D8"/>
    <w:rsid w:val="005228F1"/>
    <w:rsid w:val="005255DB"/>
    <w:rsid w:val="00526CF7"/>
    <w:rsid w:val="00531F78"/>
    <w:rsid w:val="005348E8"/>
    <w:rsid w:val="00541E91"/>
    <w:rsid w:val="00543284"/>
    <w:rsid w:val="005434CD"/>
    <w:rsid w:val="00553567"/>
    <w:rsid w:val="00554B5E"/>
    <w:rsid w:val="005570F4"/>
    <w:rsid w:val="00563C73"/>
    <w:rsid w:val="00567827"/>
    <w:rsid w:val="005762F5"/>
    <w:rsid w:val="00585CF0"/>
    <w:rsid w:val="00587E74"/>
    <w:rsid w:val="00595658"/>
    <w:rsid w:val="005A1E2A"/>
    <w:rsid w:val="005A45B6"/>
    <w:rsid w:val="005B18A2"/>
    <w:rsid w:val="005B3B9E"/>
    <w:rsid w:val="005B4E79"/>
    <w:rsid w:val="005C3499"/>
    <w:rsid w:val="005C655C"/>
    <w:rsid w:val="005D5C05"/>
    <w:rsid w:val="005D6BB7"/>
    <w:rsid w:val="005E07F5"/>
    <w:rsid w:val="005E60F0"/>
    <w:rsid w:val="005F4DCE"/>
    <w:rsid w:val="005F5923"/>
    <w:rsid w:val="005F7502"/>
    <w:rsid w:val="00600EA4"/>
    <w:rsid w:val="00603DB1"/>
    <w:rsid w:val="00605FC4"/>
    <w:rsid w:val="00620298"/>
    <w:rsid w:val="00623E7B"/>
    <w:rsid w:val="00630ECF"/>
    <w:rsid w:val="00652850"/>
    <w:rsid w:val="006603AF"/>
    <w:rsid w:val="00661D51"/>
    <w:rsid w:val="00670767"/>
    <w:rsid w:val="006926A0"/>
    <w:rsid w:val="00695ED2"/>
    <w:rsid w:val="00697C8F"/>
    <w:rsid w:val="006B7B58"/>
    <w:rsid w:val="006C1219"/>
    <w:rsid w:val="006D29AA"/>
    <w:rsid w:val="006D2BB9"/>
    <w:rsid w:val="006D62EC"/>
    <w:rsid w:val="006E0292"/>
    <w:rsid w:val="006E3FD3"/>
    <w:rsid w:val="006E4E45"/>
    <w:rsid w:val="006E7255"/>
    <w:rsid w:val="006F0213"/>
    <w:rsid w:val="006F301F"/>
    <w:rsid w:val="00706724"/>
    <w:rsid w:val="00706757"/>
    <w:rsid w:val="00706ED2"/>
    <w:rsid w:val="007149F8"/>
    <w:rsid w:val="00715847"/>
    <w:rsid w:val="00730647"/>
    <w:rsid w:val="00734351"/>
    <w:rsid w:val="007403DC"/>
    <w:rsid w:val="00741510"/>
    <w:rsid w:val="00743CA7"/>
    <w:rsid w:val="00750522"/>
    <w:rsid w:val="00760407"/>
    <w:rsid w:val="00767014"/>
    <w:rsid w:val="00772080"/>
    <w:rsid w:val="007862EB"/>
    <w:rsid w:val="00790536"/>
    <w:rsid w:val="00794624"/>
    <w:rsid w:val="007A11CD"/>
    <w:rsid w:val="007A3B2C"/>
    <w:rsid w:val="007A5C9F"/>
    <w:rsid w:val="007A76FE"/>
    <w:rsid w:val="007C1BBA"/>
    <w:rsid w:val="007D1038"/>
    <w:rsid w:val="007D59F8"/>
    <w:rsid w:val="007F4A61"/>
    <w:rsid w:val="008004E2"/>
    <w:rsid w:val="0081472E"/>
    <w:rsid w:val="0082465D"/>
    <w:rsid w:val="00843E3A"/>
    <w:rsid w:val="008462E5"/>
    <w:rsid w:val="00851317"/>
    <w:rsid w:val="0085589D"/>
    <w:rsid w:val="008737DE"/>
    <w:rsid w:val="0088464D"/>
    <w:rsid w:val="0089416F"/>
    <w:rsid w:val="008A0BB8"/>
    <w:rsid w:val="008A6BFA"/>
    <w:rsid w:val="008B06A8"/>
    <w:rsid w:val="008B2CD6"/>
    <w:rsid w:val="008D3BBE"/>
    <w:rsid w:val="008E23F4"/>
    <w:rsid w:val="008F108F"/>
    <w:rsid w:val="008F1DDC"/>
    <w:rsid w:val="008F728B"/>
    <w:rsid w:val="008F7F42"/>
    <w:rsid w:val="009061C0"/>
    <w:rsid w:val="00916561"/>
    <w:rsid w:val="00936E2D"/>
    <w:rsid w:val="0094532A"/>
    <w:rsid w:val="009503FE"/>
    <w:rsid w:val="00951108"/>
    <w:rsid w:val="00955F4A"/>
    <w:rsid w:val="0096166A"/>
    <w:rsid w:val="00986706"/>
    <w:rsid w:val="00991550"/>
    <w:rsid w:val="0099212F"/>
    <w:rsid w:val="009923D1"/>
    <w:rsid w:val="009C1C3E"/>
    <w:rsid w:val="009C6634"/>
    <w:rsid w:val="009D252C"/>
    <w:rsid w:val="009D2FAD"/>
    <w:rsid w:val="009E307B"/>
    <w:rsid w:val="009E6C0D"/>
    <w:rsid w:val="009F7E36"/>
    <w:rsid w:val="00A15FCF"/>
    <w:rsid w:val="00A1718E"/>
    <w:rsid w:val="00A2651D"/>
    <w:rsid w:val="00A32D1A"/>
    <w:rsid w:val="00A3318E"/>
    <w:rsid w:val="00A3753B"/>
    <w:rsid w:val="00A40239"/>
    <w:rsid w:val="00A42F20"/>
    <w:rsid w:val="00A450A8"/>
    <w:rsid w:val="00A4699A"/>
    <w:rsid w:val="00A5438A"/>
    <w:rsid w:val="00A73CDB"/>
    <w:rsid w:val="00A83AF0"/>
    <w:rsid w:val="00A87573"/>
    <w:rsid w:val="00A91142"/>
    <w:rsid w:val="00A962E6"/>
    <w:rsid w:val="00A97642"/>
    <w:rsid w:val="00AA740F"/>
    <w:rsid w:val="00AB0300"/>
    <w:rsid w:val="00AB113B"/>
    <w:rsid w:val="00AC1EC9"/>
    <w:rsid w:val="00AE09DE"/>
    <w:rsid w:val="00AE39A6"/>
    <w:rsid w:val="00AF684E"/>
    <w:rsid w:val="00AF7379"/>
    <w:rsid w:val="00B00D1E"/>
    <w:rsid w:val="00B0441B"/>
    <w:rsid w:val="00B05C58"/>
    <w:rsid w:val="00B2219B"/>
    <w:rsid w:val="00B5113D"/>
    <w:rsid w:val="00B56633"/>
    <w:rsid w:val="00B603E9"/>
    <w:rsid w:val="00B615FD"/>
    <w:rsid w:val="00B61687"/>
    <w:rsid w:val="00B709CA"/>
    <w:rsid w:val="00B76C91"/>
    <w:rsid w:val="00B83667"/>
    <w:rsid w:val="00B83C53"/>
    <w:rsid w:val="00B9211C"/>
    <w:rsid w:val="00B92C3A"/>
    <w:rsid w:val="00B9781C"/>
    <w:rsid w:val="00BA40C1"/>
    <w:rsid w:val="00BB0284"/>
    <w:rsid w:val="00BB0408"/>
    <w:rsid w:val="00BD094C"/>
    <w:rsid w:val="00BD386F"/>
    <w:rsid w:val="00BD7642"/>
    <w:rsid w:val="00BE2CAC"/>
    <w:rsid w:val="00BE660A"/>
    <w:rsid w:val="00BF1D31"/>
    <w:rsid w:val="00BF7146"/>
    <w:rsid w:val="00C02C9E"/>
    <w:rsid w:val="00C043A0"/>
    <w:rsid w:val="00C06F14"/>
    <w:rsid w:val="00C0789A"/>
    <w:rsid w:val="00C163F2"/>
    <w:rsid w:val="00C32560"/>
    <w:rsid w:val="00C53447"/>
    <w:rsid w:val="00C615DA"/>
    <w:rsid w:val="00C82F8D"/>
    <w:rsid w:val="00C92B57"/>
    <w:rsid w:val="00CA6359"/>
    <w:rsid w:val="00CB4914"/>
    <w:rsid w:val="00CC149C"/>
    <w:rsid w:val="00CE1DB3"/>
    <w:rsid w:val="00CE413C"/>
    <w:rsid w:val="00CE65C2"/>
    <w:rsid w:val="00CF31C6"/>
    <w:rsid w:val="00CF75D6"/>
    <w:rsid w:val="00D07806"/>
    <w:rsid w:val="00D13303"/>
    <w:rsid w:val="00D21CA3"/>
    <w:rsid w:val="00D36CB8"/>
    <w:rsid w:val="00D36E8E"/>
    <w:rsid w:val="00D441DF"/>
    <w:rsid w:val="00D44D93"/>
    <w:rsid w:val="00D50B2D"/>
    <w:rsid w:val="00D51256"/>
    <w:rsid w:val="00D628F0"/>
    <w:rsid w:val="00D63E08"/>
    <w:rsid w:val="00D645D4"/>
    <w:rsid w:val="00D720E4"/>
    <w:rsid w:val="00D76AE4"/>
    <w:rsid w:val="00D76C80"/>
    <w:rsid w:val="00D80F6D"/>
    <w:rsid w:val="00D82109"/>
    <w:rsid w:val="00D82F44"/>
    <w:rsid w:val="00D84864"/>
    <w:rsid w:val="00DA28FE"/>
    <w:rsid w:val="00DA2B63"/>
    <w:rsid w:val="00DA3DDD"/>
    <w:rsid w:val="00DA7630"/>
    <w:rsid w:val="00DB2908"/>
    <w:rsid w:val="00DB67FA"/>
    <w:rsid w:val="00DC399F"/>
    <w:rsid w:val="00DC655E"/>
    <w:rsid w:val="00DC701C"/>
    <w:rsid w:val="00DD1CD8"/>
    <w:rsid w:val="00DD4AC1"/>
    <w:rsid w:val="00DE1DCB"/>
    <w:rsid w:val="00DE25E9"/>
    <w:rsid w:val="00DE2AB3"/>
    <w:rsid w:val="00DF4EA9"/>
    <w:rsid w:val="00E003F0"/>
    <w:rsid w:val="00E036C0"/>
    <w:rsid w:val="00E04949"/>
    <w:rsid w:val="00E13C20"/>
    <w:rsid w:val="00E205CD"/>
    <w:rsid w:val="00E23856"/>
    <w:rsid w:val="00E33436"/>
    <w:rsid w:val="00E42726"/>
    <w:rsid w:val="00E60616"/>
    <w:rsid w:val="00E709A7"/>
    <w:rsid w:val="00E94AC1"/>
    <w:rsid w:val="00EA39AE"/>
    <w:rsid w:val="00EA6FBB"/>
    <w:rsid w:val="00EC06B3"/>
    <w:rsid w:val="00EC2F66"/>
    <w:rsid w:val="00EC4BFC"/>
    <w:rsid w:val="00ED2196"/>
    <w:rsid w:val="00EF05A9"/>
    <w:rsid w:val="00EF6401"/>
    <w:rsid w:val="00EF7E57"/>
    <w:rsid w:val="00F06F11"/>
    <w:rsid w:val="00F165EA"/>
    <w:rsid w:val="00F20749"/>
    <w:rsid w:val="00F455ED"/>
    <w:rsid w:val="00F469C5"/>
    <w:rsid w:val="00F51B8E"/>
    <w:rsid w:val="00F531FA"/>
    <w:rsid w:val="00F623C8"/>
    <w:rsid w:val="00F6249E"/>
    <w:rsid w:val="00F6375F"/>
    <w:rsid w:val="00F7240C"/>
    <w:rsid w:val="00F87F7E"/>
    <w:rsid w:val="00F91C24"/>
    <w:rsid w:val="00FA03B2"/>
    <w:rsid w:val="00FB0C0A"/>
    <w:rsid w:val="00FB5C26"/>
    <w:rsid w:val="00FD60AB"/>
    <w:rsid w:val="00FE18F5"/>
    <w:rsid w:val="00FE3CDB"/>
    <w:rsid w:val="00FF6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EABBAA2"/>
  <w15:chartTrackingRefBased/>
  <w15:docId w15:val="{3CA6C4C3-42B4-4BC7-A0D1-895A7A601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entury Gothic" w:eastAsia="Calibri" w:hAnsi="Century Gothic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o">
    <w:name w:val="Normal"/>
    <w:qFormat/>
    <w:rsid w:val="00F455ED"/>
    <w:pPr>
      <w:spacing w:after="160" w:line="259" w:lineRule="auto"/>
    </w:pPr>
  </w:style>
  <w:style w:type="paragraph" w:styleId="Naslov1">
    <w:name w:val="heading 1"/>
    <w:basedOn w:val="Normalno"/>
    <w:next w:val="Normalno"/>
    <w:link w:val="Naslov1Znak"/>
    <w:uiPriority w:val="9"/>
    <w:qFormat/>
    <w:rsid w:val="0044315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2">
    <w:name w:val="heading 2"/>
    <w:basedOn w:val="Normalno"/>
    <w:link w:val="Naslov2Znak"/>
    <w:uiPriority w:val="9"/>
    <w:qFormat/>
    <w:rsid w:val="001159E0"/>
    <w:pPr>
      <w:widowControl w:val="0"/>
      <w:autoSpaceDE w:val="0"/>
      <w:autoSpaceDN w:val="0"/>
      <w:ind w:left="1213"/>
      <w:outlineLvl w:val="1"/>
    </w:pPr>
    <w:rPr>
      <w:rFonts w:eastAsia="Century Gothic" w:cs="Century Gothic"/>
      <w:b/>
      <w:bCs/>
      <w:sz w:val="19"/>
      <w:szCs w:val="19"/>
      <w:u w:val="single" w:color="000000"/>
    </w:rPr>
  </w:style>
  <w:style w:type="paragraph" w:styleId="Naslov3">
    <w:name w:val="heading 3"/>
    <w:basedOn w:val="Normalno"/>
    <w:next w:val="Normalno"/>
    <w:link w:val="Naslov3Znak"/>
    <w:uiPriority w:val="9"/>
    <w:semiHidden/>
    <w:unhideWhenUsed/>
    <w:qFormat/>
    <w:rsid w:val="00A73C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Zadanifontparagrafa">
    <w:name w:val="Default Paragraph Font"/>
    <w:uiPriority w:val="1"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piska">
    <w:name w:val="No List"/>
    <w:uiPriority w:val="99"/>
    <w:semiHidden/>
    <w:unhideWhenUsed/>
  </w:style>
  <w:style w:type="paragraph" w:styleId="Zaglavlje">
    <w:name w:val="header"/>
    <w:basedOn w:val="Normalno"/>
    <w:link w:val="ZaglavljeZnak"/>
    <w:uiPriority w:val="99"/>
    <w:unhideWhenUsed/>
    <w:rsid w:val="00240ED6"/>
    <w:pPr>
      <w:tabs>
        <w:tab w:val="center" w:pos="4536"/>
        <w:tab w:val="right" w:pos="9072"/>
      </w:tabs>
    </w:pPr>
  </w:style>
  <w:style w:type="character" w:customStyle="1" w:styleId="ZaglavljeZnak">
    <w:name w:val="Zaglavlje Znak"/>
    <w:basedOn w:val="Zadanifontparagrafa"/>
    <w:link w:val="Zaglavlje"/>
    <w:uiPriority w:val="99"/>
    <w:rsid w:val="00240ED6"/>
  </w:style>
  <w:style w:type="paragraph" w:styleId="Podnoje">
    <w:name w:val="footer"/>
    <w:basedOn w:val="Normalno"/>
    <w:link w:val="PodnojeZnak"/>
    <w:uiPriority w:val="99"/>
    <w:unhideWhenUsed/>
    <w:rsid w:val="00240ED6"/>
    <w:pPr>
      <w:tabs>
        <w:tab w:val="center" w:pos="4536"/>
        <w:tab w:val="right" w:pos="9072"/>
      </w:tabs>
    </w:pPr>
  </w:style>
  <w:style w:type="character" w:customStyle="1" w:styleId="PodnojeZnak">
    <w:name w:val="Podnožje Znak"/>
    <w:basedOn w:val="Zadanifontparagrafa"/>
    <w:link w:val="Podnoje"/>
    <w:uiPriority w:val="99"/>
    <w:rsid w:val="00240ED6"/>
  </w:style>
  <w:style w:type="paragraph" w:customStyle="1" w:styleId="Default">
    <w:name w:val="Default"/>
    <w:rsid w:val="00240ED6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  <w:lang w:eastAsia="bs-Latn-BA"/>
    </w:rPr>
  </w:style>
  <w:style w:type="table" w:styleId="Koordinatnamreatabele">
    <w:name w:val="Table Grid"/>
    <w:basedOn w:val="Normalnatabela"/>
    <w:uiPriority w:val="59"/>
    <w:rsid w:val="002B21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iperveza">
    <w:name w:val="Hyperlink"/>
    <w:uiPriority w:val="99"/>
    <w:unhideWhenUsed/>
    <w:rsid w:val="002B2171"/>
    <w:rPr>
      <w:color w:val="0563C1"/>
      <w:u w:val="single"/>
    </w:rPr>
  </w:style>
  <w:style w:type="character" w:styleId="Nerijeenopominjanje">
    <w:name w:val="Unresolved Mention"/>
    <w:uiPriority w:val="99"/>
    <w:semiHidden/>
    <w:unhideWhenUsed/>
    <w:rsid w:val="002B2171"/>
    <w:rPr>
      <w:color w:val="605E5C"/>
      <w:shd w:val="clear" w:color="auto" w:fill="E1DFDD"/>
    </w:rPr>
  </w:style>
  <w:style w:type="character" w:customStyle="1" w:styleId="Naslov2Znak">
    <w:name w:val="Naslov 2 Znak"/>
    <w:link w:val="Naslov2"/>
    <w:uiPriority w:val="9"/>
    <w:rsid w:val="001159E0"/>
    <w:rPr>
      <w:rFonts w:ascii="Century Gothic" w:eastAsia="Century Gothic" w:hAnsi="Century Gothic" w:cs="Century Gothic"/>
      <w:b/>
      <w:bCs/>
      <w:sz w:val="19"/>
      <w:szCs w:val="19"/>
      <w:u w:val="single" w:color="000000"/>
    </w:rPr>
  </w:style>
  <w:style w:type="paragraph" w:styleId="Tijeloteksta">
    <w:name w:val="Body Text"/>
    <w:basedOn w:val="Normalno"/>
    <w:link w:val="TijelotekstaZnak"/>
    <w:uiPriority w:val="1"/>
    <w:qFormat/>
    <w:rsid w:val="001159E0"/>
    <w:pPr>
      <w:widowControl w:val="0"/>
      <w:autoSpaceDE w:val="0"/>
      <w:autoSpaceDN w:val="0"/>
    </w:pPr>
    <w:rPr>
      <w:rFonts w:eastAsia="Century Gothic" w:cs="Century Gothic"/>
      <w:sz w:val="19"/>
      <w:szCs w:val="19"/>
    </w:rPr>
  </w:style>
  <w:style w:type="character" w:customStyle="1" w:styleId="TijelotekstaZnak">
    <w:name w:val="Tijelo teksta Znak"/>
    <w:link w:val="Tijeloteksta"/>
    <w:uiPriority w:val="1"/>
    <w:rsid w:val="001159E0"/>
    <w:rPr>
      <w:rFonts w:ascii="Century Gothic" w:eastAsia="Century Gothic" w:hAnsi="Century Gothic" w:cs="Century Gothic"/>
      <w:sz w:val="19"/>
      <w:szCs w:val="19"/>
    </w:rPr>
  </w:style>
  <w:style w:type="character" w:customStyle="1" w:styleId="Naslov1Znak">
    <w:name w:val="Naslov 1 Znak"/>
    <w:basedOn w:val="Zadanifontparagrafa"/>
    <w:link w:val="Naslov1"/>
    <w:uiPriority w:val="9"/>
    <w:rsid w:val="0044315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bs-Latn-BA" w:eastAsia="bs-Latn-BA"/>
    </w:rPr>
  </w:style>
  <w:style w:type="character" w:customStyle="1" w:styleId="b">
    <w:name w:val="b"/>
    <w:basedOn w:val="Zadanifontparagrafa"/>
    <w:rsid w:val="004F0E83"/>
  </w:style>
  <w:style w:type="paragraph" w:styleId="Paragrafspiska">
    <w:name w:val="List Paragraph"/>
    <w:basedOn w:val="Normalno"/>
    <w:uiPriority w:val="34"/>
    <w:qFormat/>
    <w:rsid w:val="00B709CA"/>
    <w:pPr>
      <w:ind w:left="720"/>
    </w:pPr>
    <w:rPr>
      <w:rFonts w:asciiTheme="minorHAnsi" w:eastAsiaTheme="minorHAnsi" w:hAnsiTheme="minorHAnsi" w:cstheme="minorBidi"/>
    </w:rPr>
  </w:style>
  <w:style w:type="paragraph" w:styleId="NormalnoWeb">
    <w:name w:val="Normal (Web)"/>
    <w:basedOn w:val="Normalno"/>
    <w:uiPriority w:val="99"/>
    <w:unhideWhenUsed/>
    <w:rsid w:val="0085131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Naglaeno">
    <w:name w:val="Strong"/>
    <w:basedOn w:val="Zadanifontparagrafa"/>
    <w:uiPriority w:val="22"/>
    <w:qFormat/>
    <w:rsid w:val="00851317"/>
    <w:rPr>
      <w:b/>
      <w:bCs/>
    </w:rPr>
  </w:style>
  <w:style w:type="paragraph" w:customStyle="1" w:styleId="v1msonormal">
    <w:name w:val="v1msonormal"/>
    <w:basedOn w:val="Normalno"/>
    <w:rsid w:val="00AB113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bs-Latn-BA" w:eastAsia="bs-Latn-BA"/>
    </w:rPr>
  </w:style>
  <w:style w:type="character" w:customStyle="1" w:styleId="Naslov3Znak">
    <w:name w:val="Naslov 3 Znak"/>
    <w:basedOn w:val="Zadanifontparagrafa"/>
    <w:link w:val="Naslov3"/>
    <w:uiPriority w:val="9"/>
    <w:semiHidden/>
    <w:rsid w:val="00A73CD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1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50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5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03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80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27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658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38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94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5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7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0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1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52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2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26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6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9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26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5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0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5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5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1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4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1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9677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215315951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2079553789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667904549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765658887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786432614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2135712746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705369972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1231890334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1535997607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</w:divsChild>
        </w:div>
      </w:divsChild>
    </w:div>
    <w:div w:id="8585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7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5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8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59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9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9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68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454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5639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7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7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2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4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7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8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7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94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36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06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28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9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22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0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53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8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82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4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8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9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0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7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5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14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3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5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8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82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9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47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2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9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VOR_IDSS\Locker\MEMORANDUM_IDS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MEMORANDUM_IDSS.dotx</Template>
  <TotalTime>1</TotalTime>
  <Pages>2</Pages>
  <Words>595</Words>
  <Characters>3394</Characters>
  <Application>Microsoft Office Word</Application>
  <DocSecurity>0</DocSecurity>
  <Lines>28</Lines>
  <Paragraphs>7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IDSS_UGOVOR_TEMPLATE</vt:lpstr>
      <vt:lpstr>IDSS_UGOVOR_TEMPLATE</vt:lpstr>
    </vt:vector>
  </TitlesOfParts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IDSS_UGOVOR_TEMPLATE</dc:title>
  <dc:subject/>
  <dc:creator>Davor Mulalić</dc:creator>
  <cp:keywords/>
  <cp:lastModifiedBy>Davor Mulalić</cp:lastModifiedBy>
  <cp:revision>3</cp:revision>
  <cp:lastPrinted>2020-09-14T08:25:00Z</cp:lastPrinted>
  <dcterms:created xsi:type="dcterms:W3CDTF">2024-10-27T20:01:00Z</dcterms:created>
  <dcterms:modified xsi:type="dcterms:W3CDTF">2024-10-27T20:02:00Z</dcterms:modified>
</cp:coreProperties>
</file>